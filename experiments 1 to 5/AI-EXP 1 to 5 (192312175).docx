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CCA8" w14:textId="3645DF10" w:rsidR="00B44432" w:rsidRDefault="00B4443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 w:rsidRPr="00B44432">
        <w:rPr>
          <w:rFonts w:ascii="Times New Roman" w:hAnsi="Times New Roman" w:cs="Times New Roman"/>
          <w:b/>
          <w:bCs/>
          <w:sz w:val="24"/>
          <w:szCs w:val="24"/>
        </w:rPr>
        <w:t>COURSE :CSA1737 -ARTIGFICIAL INTELLIGENCE</w:t>
      </w:r>
    </w:p>
    <w:p w14:paraId="6F4197D3" w14:textId="77777777" w:rsidR="00B44432" w:rsidRDefault="00B444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D90A5F" w14:textId="039110E3" w:rsidR="00B44432" w:rsidRPr="00B44432" w:rsidRDefault="00B444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FACULTY: </w:t>
      </w:r>
      <w:r w:rsidRPr="00B44432">
        <w:rPr>
          <w:rFonts w:ascii="Times New Roman" w:hAnsi="Times New Roman" w:cs="Times New Roman"/>
          <w:sz w:val="24"/>
          <w:szCs w:val="24"/>
        </w:rPr>
        <w:t>RAJAGOPAL K</w:t>
      </w:r>
    </w:p>
    <w:p w14:paraId="40E1E869" w14:textId="0B5CCE9D" w:rsidR="00B44432" w:rsidRDefault="00B44432" w:rsidP="00B4443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 G.Sai Theja Sree</w:t>
      </w:r>
    </w:p>
    <w:p w14:paraId="7A85BB80" w14:textId="3BE10D6A" w:rsidR="00B44432" w:rsidRDefault="00B44432" w:rsidP="00B4443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 no:192312175</w:t>
      </w:r>
    </w:p>
    <w:p w14:paraId="37E66870" w14:textId="77777777" w:rsidR="00B44432" w:rsidRDefault="00B44432" w:rsidP="00B4443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64B3A06" w14:textId="2C40869D" w:rsidR="00B44432" w:rsidRPr="00B44432" w:rsidRDefault="00B44432" w:rsidP="00B4443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3813BD50" w14:textId="156A2AFC" w:rsidR="00DD075C" w:rsidRPr="00B44432" w:rsidRDefault="00496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4432">
        <w:rPr>
          <w:rFonts w:ascii="Times New Roman" w:hAnsi="Times New Roman" w:cs="Times New Roman"/>
          <w:b/>
          <w:bCs/>
          <w:sz w:val="24"/>
          <w:szCs w:val="24"/>
        </w:rPr>
        <w:t>EXP 1 : Write a python program to implement Simple Calculator program?</w:t>
      </w:r>
    </w:p>
    <w:p w14:paraId="58AB5107" w14:textId="38D315D3" w:rsidR="004969FF" w:rsidRPr="00B44432" w:rsidRDefault="00496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4432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1627ED2" w14:textId="19F07585" w:rsidR="004969FF" w:rsidRPr="00B44432" w:rsidRDefault="00CA4159">
      <w:pPr>
        <w:rPr>
          <w:rFonts w:ascii="Times New Roman" w:hAnsi="Times New Roman" w:cs="Times New Roman"/>
          <w:sz w:val="24"/>
          <w:szCs w:val="24"/>
        </w:rPr>
      </w:pPr>
      <w:r w:rsidRPr="00B44432">
        <w:rPr>
          <w:rFonts w:ascii="Times New Roman" w:hAnsi="Times New Roman" w:cs="Times New Roman"/>
          <w:sz w:val="24"/>
          <w:szCs w:val="24"/>
        </w:rPr>
        <w:t>To write and execute a Python program to implement a simple calculator using the match-case statement for arithmetic operations.</w:t>
      </w:r>
    </w:p>
    <w:p w14:paraId="2C09E146" w14:textId="49EB1DCE" w:rsidR="00CA4159" w:rsidRPr="00B44432" w:rsidRDefault="00CA41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4432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17A12BD" w14:textId="097DF872" w:rsidR="00CA4159" w:rsidRPr="00B44432" w:rsidRDefault="00CA4159" w:rsidP="00CA41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Start the program.</w:t>
      </w:r>
    </w:p>
    <w:p w14:paraId="532DAEEE" w14:textId="6D475F2C" w:rsidR="00CA4159" w:rsidRPr="00B44432" w:rsidRDefault="00CA4159" w:rsidP="00CA41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Get two numbers as input from the user.</w:t>
      </w:r>
    </w:p>
    <w:p w14:paraId="1A9CCB3D" w14:textId="4D737BB8" w:rsidR="00CA4159" w:rsidRPr="00B44432" w:rsidRDefault="00CA4159" w:rsidP="00CA41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Display the menu of arithmetic operations: addition, subtraction, multiplication, and division.</w:t>
      </w:r>
    </w:p>
    <w:p w14:paraId="0C2D906C" w14:textId="497E01F5" w:rsidR="00CA4159" w:rsidRPr="00B44432" w:rsidRDefault="00CA4159" w:rsidP="00CA41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Get the user's choice of operation.</w:t>
      </w:r>
    </w:p>
    <w:p w14:paraId="4B0A279F" w14:textId="46F37FC4" w:rsidR="00CA4159" w:rsidRPr="00B44432" w:rsidRDefault="00CA4159" w:rsidP="00CA41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Use the match-case statement to perform the selected operation.</w:t>
      </w:r>
    </w:p>
    <w:p w14:paraId="5F9ED4ED" w14:textId="0F2BEBA0" w:rsidR="00CA4159" w:rsidRPr="00B44432" w:rsidRDefault="00CA4159" w:rsidP="00CA41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If division is selected, check whether the second number is zero.</w:t>
      </w:r>
    </w:p>
    <w:p w14:paraId="6B5B83F4" w14:textId="3C583559" w:rsidR="00CA4159" w:rsidRPr="00B44432" w:rsidRDefault="00CA4159" w:rsidP="00CA41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Display the result or an appropriate error message.</w:t>
      </w:r>
    </w:p>
    <w:p w14:paraId="30E20B26" w14:textId="233F2118" w:rsidR="00CA4159" w:rsidRPr="00B44432" w:rsidRDefault="00CA4159" w:rsidP="00CA41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Stop the program.</w:t>
      </w:r>
    </w:p>
    <w:p w14:paraId="6FA497A5" w14:textId="0B8B3505" w:rsidR="00CA4159" w:rsidRPr="00B44432" w:rsidRDefault="00CA4159" w:rsidP="00CA415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Program:</w:t>
      </w:r>
    </w:p>
    <w:p w14:paraId="684D9552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num1 = float(input("Enter first number: "))</w:t>
      </w:r>
    </w:p>
    <w:p w14:paraId="03666959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num2 = float(input("Enter second number: "))</w:t>
      </w:r>
    </w:p>
    <w:p w14:paraId="6DB0FAB5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print("1. Addition (+)")</w:t>
      </w:r>
    </w:p>
    <w:p w14:paraId="398EDE1A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print("2. Subtraction (-)")</w:t>
      </w:r>
    </w:p>
    <w:p w14:paraId="38EB5819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print("3. Multiplication (*)")</w:t>
      </w:r>
    </w:p>
    <w:p w14:paraId="379F89F4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print("4. Division (/)")</w:t>
      </w:r>
    </w:p>
    <w:p w14:paraId="7C9B1A56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lastRenderedPageBreak/>
        <w:t>choice = int(input("Enter your choice (1-4): "))</w:t>
      </w:r>
    </w:p>
    <w:p w14:paraId="07FA5622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if choice == 1:</w:t>
      </w:r>
    </w:p>
    <w:p w14:paraId="29C70110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    print("Result:", num1 + num2)</w:t>
      </w:r>
    </w:p>
    <w:p w14:paraId="52808AD1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44432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B44432">
        <w:rPr>
          <w:rFonts w:ascii="Times New Roman" w:hAnsi="Times New Roman" w:cs="Times New Roman"/>
          <w:sz w:val="24"/>
          <w:szCs w:val="24"/>
          <w:lang w:val="en-IN"/>
        </w:rPr>
        <w:t xml:space="preserve"> choice == 2:</w:t>
      </w:r>
    </w:p>
    <w:p w14:paraId="285A631F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    print("Result:", num1 - num2)</w:t>
      </w:r>
    </w:p>
    <w:p w14:paraId="2E996505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44432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B44432">
        <w:rPr>
          <w:rFonts w:ascii="Times New Roman" w:hAnsi="Times New Roman" w:cs="Times New Roman"/>
          <w:sz w:val="24"/>
          <w:szCs w:val="24"/>
          <w:lang w:val="en-IN"/>
        </w:rPr>
        <w:t xml:space="preserve"> choice == 3:</w:t>
      </w:r>
    </w:p>
    <w:p w14:paraId="4DC5329A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    print("Result:", num1 * num2)</w:t>
      </w:r>
    </w:p>
    <w:p w14:paraId="21332A38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44432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B44432">
        <w:rPr>
          <w:rFonts w:ascii="Times New Roman" w:hAnsi="Times New Roman" w:cs="Times New Roman"/>
          <w:sz w:val="24"/>
          <w:szCs w:val="24"/>
          <w:lang w:val="en-IN"/>
        </w:rPr>
        <w:t xml:space="preserve"> choice == 4:</w:t>
      </w:r>
    </w:p>
    <w:p w14:paraId="42E76BE1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    if num2 != 0:</w:t>
      </w:r>
    </w:p>
    <w:p w14:paraId="43225FCB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        print("Result:", num1 / num2)</w:t>
      </w:r>
    </w:p>
    <w:p w14:paraId="18C1CC69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    else:</w:t>
      </w:r>
    </w:p>
    <w:p w14:paraId="5DCB8D91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        print("Cannot divide by zero")</w:t>
      </w:r>
    </w:p>
    <w:p w14:paraId="6502E112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3A8150DF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    print("Invalid choice")</w:t>
      </w:r>
    </w:p>
    <w:p w14:paraId="085B6E8F" w14:textId="3F9C3019" w:rsidR="00CA4159" w:rsidRPr="00B44432" w:rsidRDefault="00CA4159" w:rsidP="00CA415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124CAA16" w14:textId="77777777" w:rsidR="00B44432" w:rsidRPr="00B44432" w:rsidRDefault="00B44432" w:rsidP="00CA415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C99C1A" w14:textId="7C90E162" w:rsidR="00CA4159" w:rsidRPr="00B44432" w:rsidRDefault="00B44432" w:rsidP="00CA41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D236682" wp14:editId="28C8EF97">
            <wp:extent cx="5151120" cy="2529485"/>
            <wp:effectExtent l="0" t="0" r="0" b="4445"/>
            <wp:docPr id="39264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41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7324" cy="253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9F85" w14:textId="77777777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B305230" w14:textId="77777777" w:rsidR="00652D53" w:rsidRPr="00B44432" w:rsidRDefault="00652D53" w:rsidP="00CA415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4DFE13" w14:textId="4FCC4999" w:rsidR="00CA4159" w:rsidRPr="00B44432" w:rsidRDefault="00CA4159" w:rsidP="00CA41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443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 2 : </w:t>
      </w:r>
      <w:r w:rsidRPr="00B44432">
        <w:rPr>
          <w:rFonts w:ascii="Times New Roman" w:hAnsi="Times New Roman" w:cs="Times New Roman"/>
          <w:b/>
          <w:bCs/>
          <w:sz w:val="24"/>
          <w:szCs w:val="24"/>
        </w:rPr>
        <w:t>ADDITION OF TWO MATRICES USING PYTHON</w:t>
      </w:r>
    </w:p>
    <w:p w14:paraId="65DB0F2B" w14:textId="2BAE0FC2" w:rsidR="00CA4159" w:rsidRPr="00B44432" w:rsidRDefault="00CA4159" w:rsidP="00CA41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4432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6054DE" w14:textId="08C63740" w:rsidR="00CA4159" w:rsidRPr="00B44432" w:rsidRDefault="00CA4159" w:rsidP="00CA4159">
      <w:pPr>
        <w:rPr>
          <w:rFonts w:ascii="Times New Roman" w:hAnsi="Times New Roman" w:cs="Times New Roman"/>
          <w:sz w:val="24"/>
          <w:szCs w:val="24"/>
        </w:rPr>
      </w:pPr>
      <w:r w:rsidRPr="00B44432">
        <w:rPr>
          <w:rFonts w:ascii="Times New Roman" w:hAnsi="Times New Roman" w:cs="Times New Roman"/>
          <w:sz w:val="24"/>
          <w:szCs w:val="24"/>
        </w:rPr>
        <w:t>To write and execute a Python program to add two matrices.</w:t>
      </w:r>
    </w:p>
    <w:p w14:paraId="35026BD7" w14:textId="06945199" w:rsidR="00CA4159" w:rsidRPr="00B44432" w:rsidRDefault="00CA4159" w:rsidP="00CA41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4432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65EF8902" w14:textId="6CCA82FF" w:rsidR="003A40A7" w:rsidRPr="00B44432" w:rsidRDefault="003A40A7" w:rsidP="003A40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Start the program.</w:t>
      </w:r>
    </w:p>
    <w:p w14:paraId="3168045E" w14:textId="5D4E505C" w:rsidR="003A40A7" w:rsidRPr="00B44432" w:rsidRDefault="003A40A7" w:rsidP="003A40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Get the number of rows and columns from the user.</w:t>
      </w:r>
    </w:p>
    <w:p w14:paraId="7E7C608A" w14:textId="42FDF1EB" w:rsidR="003A40A7" w:rsidRPr="00B44432" w:rsidRDefault="003A40A7" w:rsidP="003A40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Read the elements of the first matrix.</w:t>
      </w:r>
    </w:p>
    <w:p w14:paraId="04907889" w14:textId="23EE9602" w:rsidR="003A40A7" w:rsidRPr="00B44432" w:rsidRDefault="003A40A7" w:rsidP="003A40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Read the elements of the second matrix.</w:t>
      </w:r>
    </w:p>
    <w:p w14:paraId="356CD08C" w14:textId="7B36AEF1" w:rsidR="003A40A7" w:rsidRPr="00B44432" w:rsidRDefault="003A40A7" w:rsidP="003A40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Create an empty matrix to store the sum.</w:t>
      </w:r>
    </w:p>
    <w:p w14:paraId="2A896E37" w14:textId="5B0A1A4F" w:rsidR="003A40A7" w:rsidRPr="00B44432" w:rsidRDefault="003A40A7" w:rsidP="003A40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Add the corresponding elements of both matrices using nested loops.</w:t>
      </w:r>
    </w:p>
    <w:p w14:paraId="75560846" w14:textId="753ABDF6" w:rsidR="003A40A7" w:rsidRPr="00B44432" w:rsidRDefault="003A40A7" w:rsidP="003A40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Display the resultant matrix.</w:t>
      </w:r>
    </w:p>
    <w:p w14:paraId="00884C89" w14:textId="1B9F71D5" w:rsidR="003A40A7" w:rsidRPr="00B44432" w:rsidRDefault="003A40A7" w:rsidP="003A40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Stop the program.</w:t>
      </w:r>
    </w:p>
    <w:p w14:paraId="5A216761" w14:textId="19AE6E9A" w:rsidR="00CA4159" w:rsidRPr="00B44432" w:rsidRDefault="003A40A7" w:rsidP="00CA415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Program:</w:t>
      </w:r>
    </w:p>
    <w:p w14:paraId="25963690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rows = int(input("Enter number of rows: "))</w:t>
      </w:r>
    </w:p>
    <w:p w14:paraId="0EB7FB85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cols = int(input("Enter number of columns: "))</w:t>
      </w:r>
    </w:p>
    <w:p w14:paraId="78580EC4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print("Enter elements of first matrix:")</w:t>
      </w:r>
    </w:p>
    <w:p w14:paraId="653B6359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A = []</w:t>
      </w:r>
    </w:p>
    <w:p w14:paraId="325F27C6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proofErr w:type="spellStart"/>
      <w:r w:rsidRPr="00B44432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44432">
        <w:rPr>
          <w:rFonts w:ascii="Times New Roman" w:hAnsi="Times New Roman" w:cs="Times New Roman"/>
          <w:sz w:val="24"/>
          <w:szCs w:val="24"/>
          <w:lang w:val="en-IN"/>
        </w:rPr>
        <w:t xml:space="preserve"> in range(rows):</w:t>
      </w:r>
    </w:p>
    <w:p w14:paraId="078593A0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    row = list(map(int, input().split()))</w:t>
      </w:r>
    </w:p>
    <w:p w14:paraId="2A7D198C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B44432">
        <w:rPr>
          <w:rFonts w:ascii="Times New Roman" w:hAnsi="Times New Roman" w:cs="Times New Roman"/>
          <w:sz w:val="24"/>
          <w:szCs w:val="24"/>
          <w:lang w:val="en-IN"/>
        </w:rPr>
        <w:t>A.append</w:t>
      </w:r>
      <w:proofErr w:type="spellEnd"/>
      <w:r w:rsidRPr="00B44432">
        <w:rPr>
          <w:rFonts w:ascii="Times New Roman" w:hAnsi="Times New Roman" w:cs="Times New Roman"/>
          <w:sz w:val="24"/>
          <w:szCs w:val="24"/>
          <w:lang w:val="en-IN"/>
        </w:rPr>
        <w:t>(row)</w:t>
      </w:r>
    </w:p>
    <w:p w14:paraId="1C49E116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4CB892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print("Enter elements of second matrix:")</w:t>
      </w:r>
    </w:p>
    <w:p w14:paraId="6F519FFD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B = []</w:t>
      </w:r>
    </w:p>
    <w:p w14:paraId="29739CC8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proofErr w:type="spellStart"/>
      <w:r w:rsidRPr="00B44432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44432">
        <w:rPr>
          <w:rFonts w:ascii="Times New Roman" w:hAnsi="Times New Roman" w:cs="Times New Roman"/>
          <w:sz w:val="24"/>
          <w:szCs w:val="24"/>
          <w:lang w:val="en-IN"/>
        </w:rPr>
        <w:t xml:space="preserve"> in range(rows):</w:t>
      </w:r>
    </w:p>
    <w:p w14:paraId="53525F79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    row = list(map(int, input().split()))</w:t>
      </w:r>
    </w:p>
    <w:p w14:paraId="1A25955A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B44432">
        <w:rPr>
          <w:rFonts w:ascii="Times New Roman" w:hAnsi="Times New Roman" w:cs="Times New Roman"/>
          <w:sz w:val="24"/>
          <w:szCs w:val="24"/>
          <w:lang w:val="en-IN"/>
        </w:rPr>
        <w:t>B.append</w:t>
      </w:r>
      <w:proofErr w:type="spellEnd"/>
      <w:r w:rsidRPr="00B44432">
        <w:rPr>
          <w:rFonts w:ascii="Times New Roman" w:hAnsi="Times New Roman" w:cs="Times New Roman"/>
          <w:sz w:val="24"/>
          <w:szCs w:val="24"/>
          <w:lang w:val="en-IN"/>
        </w:rPr>
        <w:t>(row)</w:t>
      </w:r>
    </w:p>
    <w:p w14:paraId="4AE03823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C = []</w:t>
      </w:r>
    </w:p>
    <w:p w14:paraId="16D6629F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for </w:t>
      </w:r>
      <w:proofErr w:type="spellStart"/>
      <w:r w:rsidRPr="00B44432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44432">
        <w:rPr>
          <w:rFonts w:ascii="Times New Roman" w:hAnsi="Times New Roman" w:cs="Times New Roman"/>
          <w:sz w:val="24"/>
          <w:szCs w:val="24"/>
          <w:lang w:val="en-IN"/>
        </w:rPr>
        <w:t xml:space="preserve"> in range(rows):</w:t>
      </w:r>
    </w:p>
    <w:p w14:paraId="39922150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    row = []</w:t>
      </w:r>
    </w:p>
    <w:p w14:paraId="3614D2B4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    for j in range(cols):</w:t>
      </w:r>
    </w:p>
    <w:p w14:paraId="57E418A8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B44432">
        <w:rPr>
          <w:rFonts w:ascii="Times New Roman" w:hAnsi="Times New Roman" w:cs="Times New Roman"/>
          <w:sz w:val="24"/>
          <w:szCs w:val="24"/>
          <w:lang w:val="en-IN"/>
        </w:rPr>
        <w:t>row.append</w:t>
      </w:r>
      <w:proofErr w:type="spellEnd"/>
      <w:r w:rsidRPr="00B44432">
        <w:rPr>
          <w:rFonts w:ascii="Times New Roman" w:hAnsi="Times New Roman" w:cs="Times New Roman"/>
          <w:sz w:val="24"/>
          <w:szCs w:val="24"/>
          <w:lang w:val="en-IN"/>
        </w:rPr>
        <w:t>(A[</w:t>
      </w:r>
      <w:proofErr w:type="spellStart"/>
      <w:r w:rsidRPr="00B44432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44432">
        <w:rPr>
          <w:rFonts w:ascii="Times New Roman" w:hAnsi="Times New Roman" w:cs="Times New Roman"/>
          <w:sz w:val="24"/>
          <w:szCs w:val="24"/>
          <w:lang w:val="en-IN"/>
        </w:rPr>
        <w:t>][j] + B[</w:t>
      </w:r>
      <w:proofErr w:type="spellStart"/>
      <w:r w:rsidRPr="00B44432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44432">
        <w:rPr>
          <w:rFonts w:ascii="Times New Roman" w:hAnsi="Times New Roman" w:cs="Times New Roman"/>
          <w:sz w:val="24"/>
          <w:szCs w:val="24"/>
          <w:lang w:val="en-IN"/>
        </w:rPr>
        <w:t>][j])</w:t>
      </w:r>
    </w:p>
    <w:p w14:paraId="6492D9FE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B44432">
        <w:rPr>
          <w:rFonts w:ascii="Times New Roman" w:hAnsi="Times New Roman" w:cs="Times New Roman"/>
          <w:sz w:val="24"/>
          <w:szCs w:val="24"/>
          <w:lang w:val="en-IN"/>
        </w:rPr>
        <w:t>C.append</w:t>
      </w:r>
      <w:proofErr w:type="spellEnd"/>
      <w:r w:rsidRPr="00B44432">
        <w:rPr>
          <w:rFonts w:ascii="Times New Roman" w:hAnsi="Times New Roman" w:cs="Times New Roman"/>
          <w:sz w:val="24"/>
          <w:szCs w:val="24"/>
          <w:lang w:val="en-IN"/>
        </w:rPr>
        <w:t>(row)</w:t>
      </w:r>
    </w:p>
    <w:p w14:paraId="56E9C962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print("Sum of two matrices:")</w:t>
      </w:r>
    </w:p>
    <w:p w14:paraId="61DF976E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for row in C:</w:t>
      </w:r>
    </w:p>
    <w:p w14:paraId="59C14734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    print(*row)</w:t>
      </w:r>
    </w:p>
    <w:p w14:paraId="66D57379" w14:textId="69CB34AF" w:rsidR="003A40A7" w:rsidRPr="00B44432" w:rsidRDefault="003A40A7" w:rsidP="003A40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B85F70D" w14:textId="5D85E6B2" w:rsidR="00CA4159" w:rsidRPr="00B44432" w:rsidRDefault="008721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4F023C9" wp14:editId="57719DC0">
            <wp:extent cx="5943600" cy="2171700"/>
            <wp:effectExtent l="0" t="0" r="0" b="0"/>
            <wp:docPr id="127312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25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00C5" w14:textId="6BE6533F" w:rsidR="003A40A7" w:rsidRPr="00B44432" w:rsidRDefault="003A40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 3 : Write a python program to Transpose a Matrix.</w:t>
      </w:r>
    </w:p>
    <w:p w14:paraId="728F508D" w14:textId="61CF15F7" w:rsidR="003A40A7" w:rsidRPr="00872113" w:rsidRDefault="003A40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b/>
          <w:bCs/>
          <w:sz w:val="24"/>
          <w:szCs w:val="24"/>
          <w:lang w:val="en-IN"/>
        </w:rPr>
        <w:t>Aim:</w:t>
      </w:r>
    </w:p>
    <w:p w14:paraId="3E06831D" w14:textId="24C93F56" w:rsidR="003A40A7" w:rsidRPr="00B44432" w:rsidRDefault="003A40A7">
      <w:pPr>
        <w:rPr>
          <w:rFonts w:ascii="Times New Roman" w:hAnsi="Times New Roman" w:cs="Times New Roman"/>
          <w:sz w:val="24"/>
          <w:szCs w:val="24"/>
        </w:rPr>
      </w:pPr>
      <w:r w:rsidRPr="00B44432">
        <w:rPr>
          <w:rFonts w:ascii="Times New Roman" w:hAnsi="Times New Roman" w:cs="Times New Roman"/>
          <w:sz w:val="24"/>
          <w:szCs w:val="24"/>
        </w:rPr>
        <w:t>To write and execute a Python program to find the transpose of a matrix.</w:t>
      </w:r>
    </w:p>
    <w:p w14:paraId="3327635E" w14:textId="3A3089D7" w:rsidR="003A40A7" w:rsidRPr="00872113" w:rsidRDefault="003A40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2113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E37E0FF" w14:textId="253DA0FF" w:rsidR="003A40A7" w:rsidRPr="00B44432" w:rsidRDefault="003A40A7" w:rsidP="003A40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Start the program.</w:t>
      </w:r>
    </w:p>
    <w:p w14:paraId="30BF5760" w14:textId="41B7BEAA" w:rsidR="003A40A7" w:rsidRPr="00B44432" w:rsidRDefault="003A40A7" w:rsidP="003A40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Get the number of rows and columns from the user.</w:t>
      </w:r>
    </w:p>
    <w:p w14:paraId="3787D551" w14:textId="143EC238" w:rsidR="003A40A7" w:rsidRPr="00B44432" w:rsidRDefault="003A40A7" w:rsidP="003A40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Read the elements of the matrix.</w:t>
      </w:r>
    </w:p>
    <w:p w14:paraId="710F5D4A" w14:textId="17E34C30" w:rsidR="003A40A7" w:rsidRPr="00B44432" w:rsidRDefault="003A40A7" w:rsidP="003A40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Create a new matrix by interchanging the rows and columns of the original matrix.</w:t>
      </w:r>
    </w:p>
    <w:p w14:paraId="757ACA0E" w14:textId="403C968C" w:rsidR="003A40A7" w:rsidRPr="00B44432" w:rsidRDefault="003A40A7" w:rsidP="003A40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Display the transposed matrix.</w:t>
      </w:r>
    </w:p>
    <w:p w14:paraId="02A663C4" w14:textId="311488D7" w:rsidR="003A40A7" w:rsidRPr="00B44432" w:rsidRDefault="003A40A7" w:rsidP="003A40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Stop the program.</w:t>
      </w:r>
    </w:p>
    <w:p w14:paraId="50FEE4E4" w14:textId="77777777" w:rsidR="00872113" w:rsidRDefault="00872113" w:rsidP="003A40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D8D5FA" w14:textId="7FFABBAD" w:rsidR="003A40A7" w:rsidRPr="00872113" w:rsidRDefault="003A40A7" w:rsidP="003A40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Program:</w:t>
      </w:r>
    </w:p>
    <w:p w14:paraId="1628BD82" w14:textId="77777777" w:rsidR="00872113" w:rsidRPr="00872113" w:rsidRDefault="00872113" w:rsidP="008721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rows = int(input("Enter number of rows: "))</w:t>
      </w:r>
    </w:p>
    <w:p w14:paraId="33FAD8AD" w14:textId="77777777" w:rsidR="00872113" w:rsidRPr="00872113" w:rsidRDefault="00872113" w:rsidP="008721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cols = int(input("Enter number of columns: "))</w:t>
      </w:r>
    </w:p>
    <w:p w14:paraId="63E72DC7" w14:textId="77777777" w:rsidR="00872113" w:rsidRPr="00872113" w:rsidRDefault="00872113" w:rsidP="008721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print("Enter matrix elements:")</w:t>
      </w:r>
    </w:p>
    <w:p w14:paraId="36D424C1" w14:textId="77777777" w:rsidR="00872113" w:rsidRPr="00872113" w:rsidRDefault="00872113" w:rsidP="008721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A = [list(map(int, input().split())) for _ in range(rows)]</w:t>
      </w:r>
    </w:p>
    <w:p w14:paraId="30873C6E" w14:textId="77777777" w:rsidR="00872113" w:rsidRPr="00872113" w:rsidRDefault="00872113" w:rsidP="008721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T = [[A[</w:t>
      </w:r>
      <w:proofErr w:type="spellStart"/>
      <w:r w:rsidRPr="0087211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72113">
        <w:rPr>
          <w:rFonts w:ascii="Times New Roman" w:hAnsi="Times New Roman" w:cs="Times New Roman"/>
          <w:sz w:val="24"/>
          <w:szCs w:val="24"/>
          <w:lang w:val="en-IN"/>
        </w:rPr>
        <w:t xml:space="preserve">][j] for </w:t>
      </w:r>
      <w:proofErr w:type="spellStart"/>
      <w:r w:rsidRPr="0087211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72113">
        <w:rPr>
          <w:rFonts w:ascii="Times New Roman" w:hAnsi="Times New Roman" w:cs="Times New Roman"/>
          <w:sz w:val="24"/>
          <w:szCs w:val="24"/>
          <w:lang w:val="en-IN"/>
        </w:rPr>
        <w:t xml:space="preserve"> in range(rows)] for j in range(cols)]</w:t>
      </w:r>
    </w:p>
    <w:p w14:paraId="03E0332D" w14:textId="77777777" w:rsidR="00872113" w:rsidRPr="00872113" w:rsidRDefault="00872113" w:rsidP="008721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print("Transpose of the matrix:")</w:t>
      </w:r>
    </w:p>
    <w:p w14:paraId="4B17F800" w14:textId="77777777" w:rsidR="00872113" w:rsidRPr="00872113" w:rsidRDefault="00872113" w:rsidP="008721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for row in T:</w:t>
      </w:r>
    </w:p>
    <w:p w14:paraId="7191E9BE" w14:textId="77777777" w:rsidR="00872113" w:rsidRPr="00872113" w:rsidRDefault="00872113" w:rsidP="008721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    print(*row)</w:t>
      </w:r>
    </w:p>
    <w:p w14:paraId="3A4B6F92" w14:textId="3C036A97" w:rsidR="003A40A7" w:rsidRPr="00872113" w:rsidRDefault="003A40A7" w:rsidP="003A40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</w:p>
    <w:p w14:paraId="75B24359" w14:textId="3B98ED39" w:rsidR="003A40A7" w:rsidRPr="00B44432" w:rsidRDefault="00872113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B74B0FD" wp14:editId="56B6BDB7">
            <wp:extent cx="3901778" cy="1996613"/>
            <wp:effectExtent l="0" t="0" r="3810" b="3810"/>
            <wp:docPr id="133546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63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558E" w14:textId="50023079" w:rsidR="003A40A7" w:rsidRPr="00B44432" w:rsidRDefault="003A40A7" w:rsidP="003A40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 4 : Write a python program to sort the sentence in alphabetical order?</w:t>
      </w:r>
    </w:p>
    <w:p w14:paraId="4EF5B5D9" w14:textId="005E53EB" w:rsidR="003A40A7" w:rsidRPr="00872113" w:rsidRDefault="003A40A7" w:rsidP="003A40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b/>
          <w:bCs/>
          <w:sz w:val="24"/>
          <w:szCs w:val="24"/>
          <w:lang w:val="en-IN"/>
        </w:rPr>
        <w:t>Aim:</w:t>
      </w:r>
    </w:p>
    <w:p w14:paraId="71FB0B43" w14:textId="6C13C9E9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</w:rPr>
      </w:pPr>
      <w:r w:rsidRPr="00B44432">
        <w:rPr>
          <w:rFonts w:ascii="Times New Roman" w:hAnsi="Times New Roman" w:cs="Times New Roman"/>
          <w:sz w:val="24"/>
          <w:szCs w:val="24"/>
        </w:rPr>
        <w:t>To write and execute a Python program to sort the words in a sentence in alphabetical order.</w:t>
      </w:r>
    </w:p>
    <w:p w14:paraId="337CA5FB" w14:textId="259E5C72" w:rsidR="003A40A7" w:rsidRPr="00872113" w:rsidRDefault="003A40A7" w:rsidP="003A40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2113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95886D8" w14:textId="3D3EEA17" w:rsidR="003A40A7" w:rsidRPr="00B44432" w:rsidRDefault="003A40A7" w:rsidP="003A40A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Start the program.</w:t>
      </w:r>
    </w:p>
    <w:p w14:paraId="2439BCCD" w14:textId="72C18E88" w:rsidR="003A40A7" w:rsidRPr="00B44432" w:rsidRDefault="003A40A7" w:rsidP="003A40A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Get a sentence as input from the user.</w:t>
      </w:r>
    </w:p>
    <w:p w14:paraId="560CBE04" w14:textId="048850BF" w:rsidR="003A40A7" w:rsidRPr="00B44432" w:rsidRDefault="003A40A7" w:rsidP="003A40A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Split the sentence into individual words.</w:t>
      </w:r>
    </w:p>
    <w:p w14:paraId="41E28C79" w14:textId="0F9DFD4F" w:rsidR="003A40A7" w:rsidRPr="00B44432" w:rsidRDefault="003A40A7" w:rsidP="003A40A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Sort the words in alphabetical order using the sort() method.</w:t>
      </w:r>
    </w:p>
    <w:p w14:paraId="2B33E2D0" w14:textId="39E0E05B" w:rsidR="003A40A7" w:rsidRPr="00B44432" w:rsidRDefault="003A40A7" w:rsidP="003A40A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Display the sorted sentence.</w:t>
      </w:r>
    </w:p>
    <w:p w14:paraId="00910BC6" w14:textId="7E8CAEEE" w:rsidR="003A40A7" w:rsidRPr="00B44432" w:rsidRDefault="003A40A7" w:rsidP="003A40A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Stop the program.</w:t>
      </w:r>
    </w:p>
    <w:p w14:paraId="66AF1E38" w14:textId="3FBFCB36" w:rsidR="003A40A7" w:rsidRPr="00872113" w:rsidRDefault="003A40A7" w:rsidP="003A40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Program:</w:t>
      </w:r>
    </w:p>
    <w:p w14:paraId="77D4C387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sentence = input("Enter a sentence: ")</w:t>
      </w:r>
    </w:p>
    <w:p w14:paraId="096529DD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 xml:space="preserve">words = </w:t>
      </w:r>
      <w:proofErr w:type="spellStart"/>
      <w:r w:rsidRPr="00B44432">
        <w:rPr>
          <w:rFonts w:ascii="Times New Roman" w:hAnsi="Times New Roman" w:cs="Times New Roman"/>
          <w:sz w:val="24"/>
          <w:szCs w:val="24"/>
          <w:lang w:val="en-IN"/>
        </w:rPr>
        <w:t>sentence.split</w:t>
      </w:r>
      <w:proofErr w:type="spellEnd"/>
      <w:r w:rsidRPr="00B44432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0903C7EC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44432">
        <w:rPr>
          <w:rFonts w:ascii="Times New Roman" w:hAnsi="Times New Roman" w:cs="Times New Roman"/>
          <w:sz w:val="24"/>
          <w:szCs w:val="24"/>
          <w:lang w:val="en-IN"/>
        </w:rPr>
        <w:t>words.sort</w:t>
      </w:r>
      <w:proofErr w:type="spellEnd"/>
      <w:r w:rsidRPr="00B44432">
        <w:rPr>
          <w:rFonts w:ascii="Times New Roman" w:hAnsi="Times New Roman" w:cs="Times New Roman"/>
          <w:sz w:val="24"/>
          <w:szCs w:val="24"/>
          <w:lang w:val="en-IN"/>
        </w:rPr>
        <w:t>(key=</w:t>
      </w:r>
      <w:proofErr w:type="spellStart"/>
      <w:r w:rsidRPr="00B44432">
        <w:rPr>
          <w:rFonts w:ascii="Times New Roman" w:hAnsi="Times New Roman" w:cs="Times New Roman"/>
          <w:sz w:val="24"/>
          <w:szCs w:val="24"/>
          <w:lang w:val="en-IN"/>
        </w:rPr>
        <w:t>str.lower</w:t>
      </w:r>
      <w:proofErr w:type="spellEnd"/>
      <w:r w:rsidRPr="00B4443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726BBF0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print("Sentence in alphabetical order:")</w:t>
      </w:r>
    </w:p>
    <w:p w14:paraId="2404E3FE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print(" ".join(words))</w:t>
      </w:r>
    </w:p>
    <w:p w14:paraId="3B0151F5" w14:textId="6F88ACC0" w:rsidR="003A40A7" w:rsidRPr="00872113" w:rsidRDefault="003A40A7" w:rsidP="003A40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11FFD66" w14:textId="404FCC09" w:rsidR="003A40A7" w:rsidRPr="00B44432" w:rsidRDefault="00872113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053551A" wp14:editId="248B86FD">
            <wp:extent cx="5943600" cy="1932709"/>
            <wp:effectExtent l="0" t="0" r="0" b="0"/>
            <wp:docPr id="176663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30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9964" cy="193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7F3E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9BE5FF" w14:textId="547B1761" w:rsidR="00652D53" w:rsidRPr="00B44432" w:rsidRDefault="00652D53" w:rsidP="00652D5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 5 :</w:t>
      </w:r>
      <w:r w:rsidRPr="00B444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44432">
        <w:rPr>
          <w:rFonts w:ascii="Times New Roman" w:hAnsi="Times New Roman" w:cs="Times New Roman"/>
          <w:b/>
          <w:bCs/>
          <w:sz w:val="24"/>
          <w:szCs w:val="24"/>
          <w:lang w:val="en-IN"/>
        </w:rPr>
        <w:t>Write a python program to implement List operations (Nested List, Length,</w:t>
      </w:r>
    </w:p>
    <w:p w14:paraId="2EC809C2" w14:textId="45D34140" w:rsidR="003A40A7" w:rsidRPr="00B44432" w:rsidRDefault="00652D53" w:rsidP="00652D5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Concatenation, Membership, Iteration, Indexing and Slicing)?</w:t>
      </w:r>
    </w:p>
    <w:p w14:paraId="641DE25F" w14:textId="2096D7C6" w:rsidR="00652D53" w:rsidRPr="00B44432" w:rsidRDefault="00652D53" w:rsidP="00652D5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b/>
          <w:bCs/>
          <w:sz w:val="24"/>
          <w:szCs w:val="24"/>
          <w:lang w:val="en-IN"/>
        </w:rPr>
        <w:t>Aim:</w:t>
      </w:r>
    </w:p>
    <w:p w14:paraId="387F6476" w14:textId="20EFAC01" w:rsidR="00652D53" w:rsidRPr="00B44432" w:rsidRDefault="00652D53" w:rsidP="00652D5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:To write and execute a Python program to implement list operations such as nested list, length, concatenation, membership, iteration, indexing, and slicing.</w:t>
      </w:r>
    </w:p>
    <w:p w14:paraId="7DE974B7" w14:textId="4BB255AA" w:rsidR="00652D53" w:rsidRPr="00872113" w:rsidRDefault="00652D53" w:rsidP="00652D5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b/>
          <w:bCs/>
          <w:sz w:val="24"/>
          <w:szCs w:val="24"/>
          <w:lang w:val="en-IN"/>
        </w:rPr>
        <w:t>Algorithm:</w:t>
      </w:r>
    </w:p>
    <w:p w14:paraId="545B5396" w14:textId="2B749C36" w:rsidR="00652D53" w:rsidRPr="00B44432" w:rsidRDefault="00652D53" w:rsidP="00652D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Start the program.</w:t>
      </w:r>
    </w:p>
    <w:p w14:paraId="4EA29016" w14:textId="7D6F51EB" w:rsidR="00652D53" w:rsidRPr="00B44432" w:rsidRDefault="00652D53" w:rsidP="00652D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Create two lists and a nested list.</w:t>
      </w:r>
    </w:p>
    <w:p w14:paraId="4D7E79BA" w14:textId="78BE1A94" w:rsidR="00652D53" w:rsidRPr="00B44432" w:rsidRDefault="00652D53" w:rsidP="00652D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 xml:space="preserve">Find the length of a list using </w:t>
      </w:r>
      <w:proofErr w:type="spellStart"/>
      <w:r w:rsidRPr="00B44432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44432">
        <w:rPr>
          <w:rFonts w:ascii="Times New Roman" w:hAnsi="Times New Roman" w:cs="Times New Roman"/>
          <w:sz w:val="24"/>
          <w:szCs w:val="24"/>
          <w:lang w:val="en-IN"/>
        </w:rPr>
        <w:t>().</w:t>
      </w:r>
    </w:p>
    <w:p w14:paraId="0810B754" w14:textId="483ECFF9" w:rsidR="00652D53" w:rsidRPr="00B44432" w:rsidRDefault="00652D53" w:rsidP="00652D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Concatenate two lists using the + operator.</w:t>
      </w:r>
    </w:p>
    <w:p w14:paraId="0455D46E" w14:textId="565F612E" w:rsidR="00652D53" w:rsidRPr="00B44432" w:rsidRDefault="00652D53" w:rsidP="00652D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Check membership using the in operator.</w:t>
      </w:r>
    </w:p>
    <w:p w14:paraId="6BC33B4D" w14:textId="32F87A30" w:rsidR="00652D53" w:rsidRPr="00B44432" w:rsidRDefault="00652D53" w:rsidP="00652D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Iterate through the list using a for loop.</w:t>
      </w:r>
    </w:p>
    <w:p w14:paraId="3BC6F3C8" w14:textId="0D18ABA1" w:rsidR="00652D53" w:rsidRPr="00B44432" w:rsidRDefault="00652D53" w:rsidP="00652D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Access elements using indexing.</w:t>
      </w:r>
    </w:p>
    <w:p w14:paraId="5A830E68" w14:textId="5064BF8C" w:rsidR="00652D53" w:rsidRPr="00B44432" w:rsidRDefault="00652D53" w:rsidP="00652D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Extract elements using slicing.</w:t>
      </w:r>
    </w:p>
    <w:p w14:paraId="70CC81F2" w14:textId="7B0B5325" w:rsidR="00652D53" w:rsidRPr="00B44432" w:rsidRDefault="00652D53" w:rsidP="00652D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lastRenderedPageBreak/>
        <w:t>Display the results of all list operations.</w:t>
      </w:r>
    </w:p>
    <w:p w14:paraId="70A21CC5" w14:textId="3D84DF2C" w:rsidR="00652D53" w:rsidRPr="00B44432" w:rsidRDefault="00652D53" w:rsidP="00652D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sz w:val="24"/>
          <w:szCs w:val="24"/>
          <w:lang w:val="en-IN"/>
        </w:rPr>
        <w:t>Stop the program.</w:t>
      </w:r>
    </w:p>
    <w:p w14:paraId="2A24EEE5" w14:textId="546D492C" w:rsidR="00652D53" w:rsidRPr="00B44432" w:rsidRDefault="00652D53" w:rsidP="00652D5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Program:</w:t>
      </w:r>
    </w:p>
    <w:p w14:paraId="2C776B22" w14:textId="77777777" w:rsidR="00652D53" w:rsidRPr="00872113" w:rsidRDefault="00652D53" w:rsidP="00652D5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L1 = [10, 20, 30, 40, 50]</w:t>
      </w:r>
    </w:p>
    <w:p w14:paraId="7C55BBD5" w14:textId="77777777" w:rsidR="00652D53" w:rsidRPr="00872113" w:rsidRDefault="00652D53" w:rsidP="00652D5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L2 = [60, 70, 80]</w:t>
      </w:r>
    </w:p>
    <w:p w14:paraId="0013E6D6" w14:textId="77777777" w:rsidR="00652D53" w:rsidRPr="00872113" w:rsidRDefault="00652D53" w:rsidP="00652D5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nested = [[1, 2], [3, 4]]</w:t>
      </w:r>
    </w:p>
    <w:p w14:paraId="79F31DCA" w14:textId="77777777" w:rsidR="00652D53" w:rsidRPr="00872113" w:rsidRDefault="00652D53" w:rsidP="00652D5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print("List 1:", L1)</w:t>
      </w:r>
    </w:p>
    <w:p w14:paraId="7ECACE27" w14:textId="77777777" w:rsidR="00652D53" w:rsidRPr="00872113" w:rsidRDefault="00652D53" w:rsidP="00652D5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print("Nested List:", nested)</w:t>
      </w:r>
    </w:p>
    <w:p w14:paraId="45539B0A" w14:textId="77777777" w:rsidR="00652D53" w:rsidRPr="00872113" w:rsidRDefault="00652D53" w:rsidP="00652D5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 xml:space="preserve">print("Length of List 1:", </w:t>
      </w:r>
      <w:proofErr w:type="spellStart"/>
      <w:r w:rsidRPr="00872113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872113">
        <w:rPr>
          <w:rFonts w:ascii="Times New Roman" w:hAnsi="Times New Roman" w:cs="Times New Roman"/>
          <w:sz w:val="24"/>
          <w:szCs w:val="24"/>
          <w:lang w:val="en-IN"/>
        </w:rPr>
        <w:t>(L1))</w:t>
      </w:r>
    </w:p>
    <w:p w14:paraId="336FA5A0" w14:textId="77777777" w:rsidR="00652D53" w:rsidRPr="00872113" w:rsidRDefault="00652D53" w:rsidP="00652D5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print("Concatenation:", L1 + L2)</w:t>
      </w:r>
    </w:p>
    <w:p w14:paraId="5D31C08B" w14:textId="77777777" w:rsidR="00652D53" w:rsidRPr="00872113" w:rsidRDefault="00652D53" w:rsidP="00652D5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print("Membership (30 in L1):", 30 in L1)</w:t>
      </w:r>
    </w:p>
    <w:p w14:paraId="1D612643" w14:textId="77777777" w:rsidR="00652D53" w:rsidRPr="00872113" w:rsidRDefault="00652D53" w:rsidP="00652D5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print("Iteration:")</w:t>
      </w:r>
    </w:p>
    <w:p w14:paraId="33059076" w14:textId="77777777" w:rsidR="00652D53" w:rsidRPr="00872113" w:rsidRDefault="00652D53" w:rsidP="00652D5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proofErr w:type="spellStart"/>
      <w:r w:rsidRPr="0087211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72113">
        <w:rPr>
          <w:rFonts w:ascii="Times New Roman" w:hAnsi="Times New Roman" w:cs="Times New Roman"/>
          <w:sz w:val="24"/>
          <w:szCs w:val="24"/>
          <w:lang w:val="en-IN"/>
        </w:rPr>
        <w:t xml:space="preserve"> in L1:</w:t>
      </w:r>
    </w:p>
    <w:p w14:paraId="7783DA94" w14:textId="77777777" w:rsidR="00652D53" w:rsidRPr="00872113" w:rsidRDefault="00652D53" w:rsidP="00652D5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    print(</w:t>
      </w:r>
      <w:proofErr w:type="spellStart"/>
      <w:r w:rsidRPr="0087211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7211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042AB55" w14:textId="77777777" w:rsidR="00652D53" w:rsidRPr="00872113" w:rsidRDefault="00652D53" w:rsidP="00652D5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print("Indexing (element at index 2):", L1[2])</w:t>
      </w:r>
    </w:p>
    <w:p w14:paraId="18B39414" w14:textId="77777777" w:rsidR="00652D53" w:rsidRPr="00872113" w:rsidRDefault="00652D53" w:rsidP="00652D5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t>print("Slicing (index 1 to 3):", L1[1:4])</w:t>
      </w:r>
    </w:p>
    <w:p w14:paraId="27DB96DA" w14:textId="1C14F298" w:rsidR="003A40A7" w:rsidRPr="00B44432" w:rsidRDefault="00652D53" w:rsidP="003A40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4432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D3E2756" w14:textId="1F6C1AAA" w:rsidR="00652D53" w:rsidRPr="00B44432" w:rsidRDefault="00872113" w:rsidP="003A40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11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1479C9D" wp14:editId="034FF700">
            <wp:extent cx="5768840" cy="2476715"/>
            <wp:effectExtent l="0" t="0" r="3810" b="0"/>
            <wp:docPr id="4523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7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C05E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3ED4F7" w14:textId="77777777" w:rsidR="003A40A7" w:rsidRPr="00B44432" w:rsidRDefault="003A40A7" w:rsidP="003A40A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6FAD7B9" w14:textId="77777777" w:rsidR="003A40A7" w:rsidRPr="00B44432" w:rsidRDefault="003A40A7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3A40A7" w:rsidRPr="00B44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306"/>
    <w:multiLevelType w:val="hybridMultilevel"/>
    <w:tmpl w:val="15024F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F6D70"/>
    <w:multiLevelType w:val="hybridMultilevel"/>
    <w:tmpl w:val="64045D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A4252"/>
    <w:multiLevelType w:val="hybridMultilevel"/>
    <w:tmpl w:val="E8F82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91AEE"/>
    <w:multiLevelType w:val="hybridMultilevel"/>
    <w:tmpl w:val="9EA6CF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A7019"/>
    <w:multiLevelType w:val="hybridMultilevel"/>
    <w:tmpl w:val="A76EA74C"/>
    <w:lvl w:ilvl="0" w:tplc="C4241C5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4798B"/>
    <w:multiLevelType w:val="hybridMultilevel"/>
    <w:tmpl w:val="8C1219AA"/>
    <w:lvl w:ilvl="0" w:tplc="98E29E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7571F"/>
    <w:multiLevelType w:val="hybridMultilevel"/>
    <w:tmpl w:val="5ABC4EF2"/>
    <w:lvl w:ilvl="0" w:tplc="918C45A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ED5A0C"/>
    <w:multiLevelType w:val="hybridMultilevel"/>
    <w:tmpl w:val="22F6839C"/>
    <w:lvl w:ilvl="0" w:tplc="908A68E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FC3669"/>
    <w:multiLevelType w:val="hybridMultilevel"/>
    <w:tmpl w:val="4F6A00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601A7"/>
    <w:multiLevelType w:val="hybridMultilevel"/>
    <w:tmpl w:val="272E8DD0"/>
    <w:lvl w:ilvl="0" w:tplc="8CDC5C3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920569">
    <w:abstractNumId w:val="0"/>
  </w:num>
  <w:num w:numId="2" w16cid:durableId="2059469315">
    <w:abstractNumId w:val="6"/>
  </w:num>
  <w:num w:numId="3" w16cid:durableId="1036663354">
    <w:abstractNumId w:val="2"/>
  </w:num>
  <w:num w:numId="4" w16cid:durableId="1292589523">
    <w:abstractNumId w:val="9"/>
  </w:num>
  <w:num w:numId="5" w16cid:durableId="1612399741">
    <w:abstractNumId w:val="3"/>
  </w:num>
  <w:num w:numId="6" w16cid:durableId="864291344">
    <w:abstractNumId w:val="7"/>
  </w:num>
  <w:num w:numId="7" w16cid:durableId="1798062441">
    <w:abstractNumId w:val="1"/>
  </w:num>
  <w:num w:numId="8" w16cid:durableId="1101609459">
    <w:abstractNumId w:val="5"/>
  </w:num>
  <w:num w:numId="9" w16cid:durableId="450782870">
    <w:abstractNumId w:val="8"/>
  </w:num>
  <w:num w:numId="10" w16cid:durableId="772168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FF"/>
    <w:rsid w:val="00243D4E"/>
    <w:rsid w:val="003A40A7"/>
    <w:rsid w:val="004969FF"/>
    <w:rsid w:val="00652D53"/>
    <w:rsid w:val="00872113"/>
    <w:rsid w:val="00B44432"/>
    <w:rsid w:val="00C0654A"/>
    <w:rsid w:val="00CA4159"/>
    <w:rsid w:val="00DD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7028F"/>
  <w15:docId w15:val="{2A73C0A4-E5FA-4860-81C3-5D2E4C825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11</TotalTime>
  <Pages>8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DARANI E</dc:creator>
  <cp:keywords/>
  <dc:description/>
  <cp:lastModifiedBy>saithejasree06@outlook.com</cp:lastModifiedBy>
  <cp:revision>2</cp:revision>
  <dcterms:created xsi:type="dcterms:W3CDTF">2026-10-13T05:07:00Z</dcterms:created>
  <dcterms:modified xsi:type="dcterms:W3CDTF">2026-10-13T05:07:00Z</dcterms:modified>
</cp:coreProperties>
</file>