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8DE7" w14:textId="44733D54" w:rsidR="00943509" w:rsidRDefault="00943509" w:rsidP="00943509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           </w:t>
      </w:r>
      <w:r w:rsidRPr="00943509">
        <w:rPr>
          <w:rFonts w:ascii="Times New Roman" w:hAnsi="Times New Roman" w:cs="Times New Roman"/>
          <w:b/>
          <w:bCs/>
          <w:sz w:val="32"/>
          <w:szCs w:val="32"/>
          <w:lang w:val="en-IN"/>
        </w:rPr>
        <w:t>CSA-1737-A</w:t>
      </w:r>
      <w:r w:rsidRPr="00943509">
        <w:rPr>
          <w:rFonts w:ascii="Times New Roman" w:hAnsi="Times New Roman" w:cs="Times New Roman"/>
          <w:b/>
          <w:bCs/>
          <w:sz w:val="32"/>
          <w:szCs w:val="32"/>
          <w:lang w:val="en-IN"/>
        </w:rPr>
        <w:t>rtificial Intelligence</w:t>
      </w:r>
    </w:p>
    <w:p w14:paraId="0E34587A" w14:textId="0F5C65EA" w:rsidR="00943509" w:rsidRPr="00943509" w:rsidRDefault="00943509" w:rsidP="0094350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                                            </w:t>
      </w:r>
      <w:r w:rsidRPr="00943509">
        <w:rPr>
          <w:rFonts w:ascii="Times New Roman" w:hAnsi="Times New Roman" w:cs="Times New Roman"/>
          <w:b/>
          <w:bCs/>
          <w:sz w:val="28"/>
          <w:szCs w:val="28"/>
          <w:lang w:val="en-IN"/>
        </w:rPr>
        <w:t>Exp 6 to 10</w:t>
      </w:r>
    </w:p>
    <w:p w14:paraId="6644BEDF" w14:textId="397F2A95" w:rsidR="00943509" w:rsidRDefault="00943509" w:rsidP="0094350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                                                                                             </w:t>
      </w:r>
      <w:r w:rsidRPr="0094350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Faculty: Rajgopal K </w:t>
      </w:r>
    </w:p>
    <w:p w14:paraId="0DF41E16" w14:textId="27CFE3F2" w:rsidR="00943509" w:rsidRDefault="00943509" w:rsidP="0094350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Name: G. Sai Theja Sree</w:t>
      </w:r>
    </w:p>
    <w:p w14:paraId="47316FD5" w14:textId="0CF65BC3" w:rsidR="00943509" w:rsidRDefault="00943509" w:rsidP="0094350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Reg no:192312175</w:t>
      </w:r>
    </w:p>
    <w:p w14:paraId="35B35071" w14:textId="77777777" w:rsidR="00943509" w:rsidRPr="00943509" w:rsidRDefault="00943509" w:rsidP="0094350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5386A92" w14:textId="157FF3C9" w:rsidR="00943509" w:rsidRDefault="00943509">
      <w:pPr>
        <w:rPr>
          <w:b/>
          <w:bCs/>
          <w:lang w:val="en-IN"/>
        </w:rPr>
      </w:pPr>
    </w:p>
    <w:p w14:paraId="68A3FF8B" w14:textId="751FEF9E" w:rsidR="00281FB8" w:rsidRPr="00943509" w:rsidRDefault="006A7CEF">
      <w:pPr>
        <w:rPr>
          <w:rFonts w:ascii="Times New Roman" w:hAnsi="Times New Roman" w:cs="Times New Roman"/>
          <w:b/>
          <w:bCs/>
          <w:lang w:val="en-IN"/>
        </w:rPr>
      </w:pPr>
      <w:r w:rsidRPr="00943509">
        <w:rPr>
          <w:rFonts w:ascii="Times New Roman" w:hAnsi="Times New Roman" w:cs="Times New Roman"/>
          <w:b/>
          <w:bCs/>
          <w:lang w:val="en-IN"/>
        </w:rPr>
        <w:t>EXP  6. Write a python program to implement List methods (Add, Append, Extend &amp; Delete).</w:t>
      </w:r>
    </w:p>
    <w:p w14:paraId="7098D8DE" w14:textId="77777777" w:rsidR="0042797B" w:rsidRPr="00943509" w:rsidRDefault="0042797B" w:rsidP="0042797B">
      <w:pPr>
        <w:rPr>
          <w:rFonts w:ascii="Times New Roman" w:hAnsi="Times New Roman" w:cs="Times New Roman"/>
          <w:b/>
          <w:bCs/>
          <w:lang w:val="en-IN"/>
        </w:rPr>
      </w:pPr>
      <w:r w:rsidRPr="00943509">
        <w:rPr>
          <w:rFonts w:ascii="Times New Roman" w:hAnsi="Times New Roman" w:cs="Times New Roman"/>
          <w:b/>
          <w:bCs/>
          <w:lang w:val="en-IN"/>
        </w:rPr>
        <w:t>AIM:</w:t>
      </w:r>
    </w:p>
    <w:p w14:paraId="32C4C35F" w14:textId="77777777" w:rsidR="0042797B" w:rsidRPr="00943509" w:rsidRDefault="0042797B" w:rsidP="0042797B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To write and execute a Python program to implement list methods such as Add, Append, Extend, and Delete.</w:t>
      </w:r>
    </w:p>
    <w:p w14:paraId="4187DDC4" w14:textId="77777777" w:rsidR="0042797B" w:rsidRPr="00943509" w:rsidRDefault="0042797B" w:rsidP="0042797B">
      <w:pPr>
        <w:rPr>
          <w:rFonts w:ascii="Times New Roman" w:hAnsi="Times New Roman" w:cs="Times New Roman"/>
          <w:b/>
          <w:bCs/>
          <w:lang w:val="en-IN"/>
        </w:rPr>
      </w:pPr>
      <w:r w:rsidRPr="00943509">
        <w:rPr>
          <w:rFonts w:ascii="Times New Roman" w:hAnsi="Times New Roman" w:cs="Times New Roman"/>
          <w:b/>
          <w:bCs/>
          <w:lang w:val="en-IN"/>
        </w:rPr>
        <w:t>ALGORITHM:</w:t>
      </w:r>
    </w:p>
    <w:p w14:paraId="14538245" w14:textId="77777777" w:rsidR="0042797B" w:rsidRPr="00943509" w:rsidRDefault="0042797B" w:rsidP="0042797B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Start the program.</w:t>
      </w:r>
    </w:p>
    <w:p w14:paraId="62B95147" w14:textId="77777777" w:rsidR="0042797B" w:rsidRPr="00943509" w:rsidRDefault="0042797B" w:rsidP="0042797B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Create a list with some elements.</w:t>
      </w:r>
    </w:p>
    <w:p w14:paraId="7A70042E" w14:textId="77777777" w:rsidR="0042797B" w:rsidRPr="00943509" w:rsidRDefault="0042797B" w:rsidP="0042797B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Add an element to the list using insertion.</w:t>
      </w:r>
    </w:p>
    <w:p w14:paraId="365D4E6D" w14:textId="77777777" w:rsidR="0042797B" w:rsidRPr="00943509" w:rsidRDefault="0042797B" w:rsidP="0042797B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Append an element using the append() method.</w:t>
      </w:r>
    </w:p>
    <w:p w14:paraId="34966CDC" w14:textId="77777777" w:rsidR="0042797B" w:rsidRPr="00943509" w:rsidRDefault="0042797B" w:rsidP="0042797B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Add multiple elements using the extend() method.</w:t>
      </w:r>
    </w:p>
    <w:p w14:paraId="09DB15C8" w14:textId="77777777" w:rsidR="0042797B" w:rsidRPr="00943509" w:rsidRDefault="0042797B" w:rsidP="0042797B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Delete an element using the del statement.</w:t>
      </w:r>
    </w:p>
    <w:p w14:paraId="34DF55AD" w14:textId="77777777" w:rsidR="0042797B" w:rsidRPr="00943509" w:rsidRDefault="0042797B" w:rsidP="0042797B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Display the list after each operation.</w:t>
      </w:r>
    </w:p>
    <w:p w14:paraId="76E69447" w14:textId="77777777" w:rsidR="0042797B" w:rsidRPr="00943509" w:rsidRDefault="0042797B" w:rsidP="0042797B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Stop the program.</w:t>
      </w:r>
    </w:p>
    <w:p w14:paraId="06D35E1C" w14:textId="77777777" w:rsidR="0042797B" w:rsidRPr="00943509" w:rsidRDefault="0042797B" w:rsidP="0042797B">
      <w:pPr>
        <w:rPr>
          <w:rFonts w:ascii="Times New Roman" w:hAnsi="Times New Roman" w:cs="Times New Roman"/>
          <w:b/>
          <w:bCs/>
          <w:lang w:val="en-IN"/>
        </w:rPr>
      </w:pPr>
      <w:r w:rsidRPr="00943509">
        <w:rPr>
          <w:rFonts w:ascii="Times New Roman" w:hAnsi="Times New Roman" w:cs="Times New Roman"/>
          <w:b/>
          <w:bCs/>
          <w:lang w:val="en-IN"/>
        </w:rPr>
        <w:t>PROGRAM:</w:t>
      </w:r>
    </w:p>
    <w:p w14:paraId="2DFD2A48" w14:textId="77777777" w:rsidR="00943509" w:rsidRPr="00943509" w:rsidRDefault="00943509" w:rsidP="0094350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L = [10, 20, 30]</w:t>
      </w:r>
    </w:p>
    <w:p w14:paraId="644BDD3A" w14:textId="77777777" w:rsidR="00943509" w:rsidRPr="00943509" w:rsidRDefault="00943509" w:rsidP="0094350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print("Original List:", L)</w:t>
      </w:r>
    </w:p>
    <w:p w14:paraId="4D72E870" w14:textId="77777777" w:rsidR="00943509" w:rsidRPr="00943509" w:rsidRDefault="00943509" w:rsidP="0094350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L.insert(14, 15)</w:t>
      </w:r>
    </w:p>
    <w:p w14:paraId="4C4BFFE1" w14:textId="77777777" w:rsidR="00943509" w:rsidRPr="00943509" w:rsidRDefault="00943509" w:rsidP="0094350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print("After Add:", L)</w:t>
      </w:r>
    </w:p>
    <w:p w14:paraId="1AA449DC" w14:textId="77777777" w:rsidR="00943509" w:rsidRPr="00943509" w:rsidRDefault="00943509" w:rsidP="0094350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L.append(25)</w:t>
      </w:r>
    </w:p>
    <w:p w14:paraId="2BB23EB6" w14:textId="77777777" w:rsidR="00943509" w:rsidRPr="00943509" w:rsidRDefault="00943509" w:rsidP="0094350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lastRenderedPageBreak/>
        <w:t>print("After Append:", L)</w:t>
      </w:r>
    </w:p>
    <w:p w14:paraId="701C9206" w14:textId="77777777" w:rsidR="00943509" w:rsidRPr="00943509" w:rsidRDefault="00943509" w:rsidP="0094350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L.extend([7, 9])</w:t>
      </w:r>
    </w:p>
    <w:p w14:paraId="131ADC14" w14:textId="77777777" w:rsidR="00943509" w:rsidRPr="00943509" w:rsidRDefault="00943509" w:rsidP="0094350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print("After Extend:", L)</w:t>
      </w:r>
    </w:p>
    <w:p w14:paraId="0879B453" w14:textId="77777777" w:rsidR="00943509" w:rsidRPr="00943509" w:rsidRDefault="00943509" w:rsidP="0094350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del L[1]</w:t>
      </w:r>
    </w:p>
    <w:p w14:paraId="40078B73" w14:textId="77777777" w:rsidR="00943509" w:rsidRPr="00943509" w:rsidRDefault="00943509" w:rsidP="0094350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print("After Delete:", L)</w:t>
      </w:r>
    </w:p>
    <w:p w14:paraId="61089D36" w14:textId="77777777" w:rsidR="00855FC1" w:rsidRPr="00943509" w:rsidRDefault="00855FC1" w:rsidP="0042797B">
      <w:pPr>
        <w:rPr>
          <w:rFonts w:ascii="Times New Roman" w:hAnsi="Times New Roman" w:cs="Times New Roman"/>
          <w:lang w:val="en-IN"/>
        </w:rPr>
      </w:pPr>
    </w:p>
    <w:p w14:paraId="38C7DD10" w14:textId="23612657" w:rsidR="00855FC1" w:rsidRPr="00943509" w:rsidRDefault="00855FC1" w:rsidP="0042797B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Output:</w:t>
      </w:r>
    </w:p>
    <w:p w14:paraId="7D679A59" w14:textId="73E05EF3" w:rsidR="006A7CEF" w:rsidRPr="00943509" w:rsidRDefault="00943509" w:rsidP="0042797B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drawing>
          <wp:inline distT="0" distB="0" distL="0" distR="0" wp14:anchorId="01A78385" wp14:editId="126D46E2">
            <wp:extent cx="4458086" cy="1691787"/>
            <wp:effectExtent l="0" t="0" r="0" b="3810"/>
            <wp:docPr id="35279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93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9FF3" w14:textId="2FCC5599" w:rsidR="00BC7DEC" w:rsidRPr="00943509" w:rsidRDefault="00BC7DEC" w:rsidP="0042797B">
      <w:pPr>
        <w:rPr>
          <w:rFonts w:ascii="Times New Roman" w:hAnsi="Times New Roman" w:cs="Times New Roman"/>
          <w:b/>
          <w:bCs/>
          <w:lang w:val="en-IN"/>
        </w:rPr>
      </w:pPr>
      <w:r w:rsidRPr="00943509">
        <w:rPr>
          <w:rFonts w:ascii="Times New Roman" w:hAnsi="Times New Roman" w:cs="Times New Roman"/>
          <w:b/>
          <w:bCs/>
          <w:lang w:val="en-IN"/>
        </w:rPr>
        <w:t xml:space="preserve">EXP </w:t>
      </w:r>
      <w:r w:rsidR="00C62DE2" w:rsidRPr="00943509">
        <w:rPr>
          <w:rFonts w:ascii="Times New Roman" w:hAnsi="Times New Roman" w:cs="Times New Roman"/>
          <w:b/>
          <w:bCs/>
          <w:lang w:val="en-IN"/>
        </w:rPr>
        <w:t>7. Write a python program to Illustrate Different Set Operations?</w:t>
      </w:r>
    </w:p>
    <w:p w14:paraId="72769D97" w14:textId="77777777" w:rsidR="00192E89" w:rsidRPr="00943509" w:rsidRDefault="00192E89" w:rsidP="00192E89">
      <w:pPr>
        <w:rPr>
          <w:rFonts w:ascii="Times New Roman" w:hAnsi="Times New Roman" w:cs="Times New Roman"/>
          <w:b/>
          <w:bCs/>
          <w:lang w:val="en-IN"/>
        </w:rPr>
      </w:pPr>
      <w:r w:rsidRPr="00943509">
        <w:rPr>
          <w:rFonts w:ascii="Times New Roman" w:hAnsi="Times New Roman" w:cs="Times New Roman"/>
          <w:b/>
          <w:bCs/>
          <w:lang w:val="en-IN"/>
        </w:rPr>
        <w:t>AIM:</w:t>
      </w:r>
    </w:p>
    <w:p w14:paraId="4B8891EE" w14:textId="77777777" w:rsidR="00192E89" w:rsidRPr="00943509" w:rsidRDefault="00192E89" w:rsidP="00192E8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To write and execute a Python program to illustrate different set operations such as union, intersection, difference, and symmetric difference.</w:t>
      </w:r>
    </w:p>
    <w:p w14:paraId="51533CD7" w14:textId="77777777" w:rsidR="00192E89" w:rsidRPr="00943509" w:rsidRDefault="00192E89" w:rsidP="00192E89">
      <w:pPr>
        <w:rPr>
          <w:rFonts w:ascii="Times New Roman" w:hAnsi="Times New Roman" w:cs="Times New Roman"/>
          <w:b/>
          <w:bCs/>
          <w:lang w:val="en-IN"/>
        </w:rPr>
      </w:pPr>
      <w:r w:rsidRPr="00943509">
        <w:rPr>
          <w:rFonts w:ascii="Times New Roman" w:hAnsi="Times New Roman" w:cs="Times New Roman"/>
          <w:b/>
          <w:bCs/>
          <w:lang w:val="en-IN"/>
        </w:rPr>
        <w:t>ALGORITHM:</w:t>
      </w:r>
    </w:p>
    <w:p w14:paraId="0151D4BC" w14:textId="77777777" w:rsidR="00192E89" w:rsidRPr="00943509" w:rsidRDefault="00192E89" w:rsidP="00192E8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Start the program.</w:t>
      </w:r>
    </w:p>
    <w:p w14:paraId="3B5ACE7E" w14:textId="77777777" w:rsidR="00192E89" w:rsidRPr="00943509" w:rsidRDefault="00192E89" w:rsidP="00192E8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Create two sets, A and B.</w:t>
      </w:r>
    </w:p>
    <w:p w14:paraId="25B09955" w14:textId="77777777" w:rsidR="00192E89" w:rsidRPr="00943509" w:rsidRDefault="00192E89" w:rsidP="00192E8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Perform union using union().</w:t>
      </w:r>
    </w:p>
    <w:p w14:paraId="02F723DB" w14:textId="77777777" w:rsidR="00192E89" w:rsidRPr="00943509" w:rsidRDefault="00192E89" w:rsidP="00192E8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Perform intersection using intersection().</w:t>
      </w:r>
    </w:p>
    <w:p w14:paraId="5E273118" w14:textId="77777777" w:rsidR="00192E89" w:rsidRPr="00943509" w:rsidRDefault="00192E89" w:rsidP="00192E8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Perform difference using difference().</w:t>
      </w:r>
    </w:p>
    <w:p w14:paraId="209349D4" w14:textId="77777777" w:rsidR="00192E89" w:rsidRPr="00943509" w:rsidRDefault="00192E89" w:rsidP="00192E8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Perform symmetric difference using symmetric_difference().</w:t>
      </w:r>
    </w:p>
    <w:p w14:paraId="4D8407E8" w14:textId="77777777" w:rsidR="00192E89" w:rsidRPr="00943509" w:rsidRDefault="00192E89" w:rsidP="00192E8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Display the results of all operations.</w:t>
      </w:r>
    </w:p>
    <w:p w14:paraId="5D302A78" w14:textId="77777777" w:rsidR="00192E89" w:rsidRPr="00943509" w:rsidRDefault="00192E89" w:rsidP="00192E8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Stop the program.</w:t>
      </w:r>
    </w:p>
    <w:p w14:paraId="1BDA199C" w14:textId="77777777" w:rsidR="00192E89" w:rsidRPr="00943509" w:rsidRDefault="00192E89" w:rsidP="00192E89">
      <w:pPr>
        <w:rPr>
          <w:rFonts w:ascii="Times New Roman" w:hAnsi="Times New Roman" w:cs="Times New Roman"/>
          <w:b/>
          <w:bCs/>
          <w:lang w:val="en-IN"/>
        </w:rPr>
      </w:pPr>
      <w:r w:rsidRPr="00943509">
        <w:rPr>
          <w:rFonts w:ascii="Times New Roman" w:hAnsi="Times New Roman" w:cs="Times New Roman"/>
          <w:b/>
          <w:bCs/>
          <w:lang w:val="en-IN"/>
        </w:rPr>
        <w:t>PROGRAM:</w:t>
      </w:r>
    </w:p>
    <w:p w14:paraId="15B23A5A" w14:textId="77777777" w:rsidR="00192E89" w:rsidRPr="00943509" w:rsidRDefault="00192E89" w:rsidP="00192E89">
      <w:pPr>
        <w:rPr>
          <w:rFonts w:ascii="Times New Roman" w:hAnsi="Times New Roman" w:cs="Times New Roman"/>
          <w:lang w:val="en-IN"/>
        </w:rPr>
      </w:pPr>
    </w:p>
    <w:p w14:paraId="015BE755" w14:textId="77777777" w:rsidR="00943509" w:rsidRPr="00943509" w:rsidRDefault="00943509" w:rsidP="0094350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A = {5, 6, 3, 4, 9}</w:t>
      </w:r>
    </w:p>
    <w:p w14:paraId="3DC64E18" w14:textId="77777777" w:rsidR="00943509" w:rsidRPr="00943509" w:rsidRDefault="00943509" w:rsidP="0094350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B = {8, 1, 2, 5, 7}</w:t>
      </w:r>
    </w:p>
    <w:p w14:paraId="7BAEBA9E" w14:textId="77777777" w:rsidR="00943509" w:rsidRPr="00943509" w:rsidRDefault="00943509" w:rsidP="0094350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print("Set A:", A)</w:t>
      </w:r>
    </w:p>
    <w:p w14:paraId="793A4B23" w14:textId="77777777" w:rsidR="00943509" w:rsidRPr="00943509" w:rsidRDefault="00943509" w:rsidP="0094350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print("Set B:", B)</w:t>
      </w:r>
    </w:p>
    <w:p w14:paraId="4C6174C7" w14:textId="77777777" w:rsidR="00943509" w:rsidRPr="00943509" w:rsidRDefault="00943509" w:rsidP="0094350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print("Union:", A.union(B))</w:t>
      </w:r>
    </w:p>
    <w:p w14:paraId="51C9C1E5" w14:textId="77777777" w:rsidR="00943509" w:rsidRPr="00943509" w:rsidRDefault="00943509" w:rsidP="0094350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print("Intersection:", A.intersection(B))</w:t>
      </w:r>
    </w:p>
    <w:p w14:paraId="44205298" w14:textId="77777777" w:rsidR="00943509" w:rsidRPr="00943509" w:rsidRDefault="00943509" w:rsidP="0094350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print("Difference (A-B):", A.difference(B))</w:t>
      </w:r>
    </w:p>
    <w:p w14:paraId="270D7A58" w14:textId="77777777" w:rsidR="00943509" w:rsidRPr="00943509" w:rsidRDefault="00943509" w:rsidP="0094350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print("Difference (B-A):", B.difference(A))</w:t>
      </w:r>
    </w:p>
    <w:p w14:paraId="4B1B55BD" w14:textId="77777777" w:rsidR="00943509" w:rsidRPr="00943509" w:rsidRDefault="00943509" w:rsidP="0094350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print("Symmetric Difference:", A.symmetric_difference(B))</w:t>
      </w:r>
    </w:p>
    <w:p w14:paraId="05627AB8" w14:textId="36D8747C" w:rsidR="00286099" w:rsidRPr="00943509" w:rsidRDefault="00286099" w:rsidP="00192E89">
      <w:pPr>
        <w:rPr>
          <w:rFonts w:ascii="Times New Roman" w:hAnsi="Times New Roman" w:cs="Times New Roman"/>
          <w:b/>
          <w:bCs/>
          <w:lang w:val="en-IN"/>
        </w:rPr>
      </w:pPr>
      <w:r w:rsidRPr="00943509">
        <w:rPr>
          <w:rFonts w:ascii="Times New Roman" w:hAnsi="Times New Roman" w:cs="Times New Roman"/>
          <w:b/>
          <w:bCs/>
          <w:lang w:val="en-IN"/>
        </w:rPr>
        <w:t>Output:</w:t>
      </w:r>
    </w:p>
    <w:p w14:paraId="074BB9BF" w14:textId="44B97091" w:rsidR="00286099" w:rsidRPr="00943509" w:rsidRDefault="00943509" w:rsidP="00192E89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drawing>
          <wp:inline distT="0" distB="0" distL="0" distR="0" wp14:anchorId="19204C3C" wp14:editId="0719604F">
            <wp:extent cx="4168501" cy="2591025"/>
            <wp:effectExtent l="0" t="0" r="3810" b="0"/>
            <wp:docPr id="33082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26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DB2D" w14:textId="4C676A4C" w:rsidR="00286099" w:rsidRPr="00943509" w:rsidRDefault="00286099" w:rsidP="00192E89">
      <w:pPr>
        <w:rPr>
          <w:rFonts w:ascii="Times New Roman" w:hAnsi="Times New Roman" w:cs="Times New Roman"/>
          <w:b/>
          <w:bCs/>
          <w:lang w:val="en-IN"/>
        </w:rPr>
      </w:pPr>
      <w:r w:rsidRPr="00943509">
        <w:rPr>
          <w:rFonts w:ascii="Times New Roman" w:hAnsi="Times New Roman" w:cs="Times New Roman"/>
          <w:b/>
          <w:bCs/>
          <w:lang w:val="en-IN"/>
        </w:rPr>
        <w:t xml:space="preserve">Exp </w:t>
      </w:r>
      <w:r w:rsidR="002F4FF3" w:rsidRPr="00943509">
        <w:rPr>
          <w:rFonts w:ascii="Times New Roman" w:hAnsi="Times New Roman" w:cs="Times New Roman"/>
          <w:b/>
          <w:bCs/>
          <w:lang w:val="en-IN"/>
        </w:rPr>
        <w:t>8.</w:t>
      </w:r>
      <w:r w:rsidR="00B1433A" w:rsidRPr="00943509">
        <w:rPr>
          <w:rFonts w:ascii="Times New Roman" w:hAnsi="Times New Roman" w:cs="Times New Roman"/>
          <w:b/>
          <w:bCs/>
        </w:rPr>
        <w:t xml:space="preserve"> </w:t>
      </w:r>
      <w:r w:rsidR="00B1433A" w:rsidRPr="00943509">
        <w:rPr>
          <w:rFonts w:ascii="Times New Roman" w:hAnsi="Times New Roman" w:cs="Times New Roman"/>
          <w:b/>
          <w:bCs/>
          <w:lang w:val="en-IN"/>
        </w:rPr>
        <w:t>Write a python program to generate Calendar for the given month and year?</w:t>
      </w:r>
    </w:p>
    <w:p w14:paraId="1D5EBED4" w14:textId="77777777" w:rsidR="00B1433A" w:rsidRPr="00943509" w:rsidRDefault="00B1433A" w:rsidP="00B1433A">
      <w:pPr>
        <w:rPr>
          <w:rFonts w:ascii="Times New Roman" w:hAnsi="Times New Roman" w:cs="Times New Roman"/>
          <w:b/>
          <w:bCs/>
          <w:lang w:val="en-IN"/>
        </w:rPr>
      </w:pPr>
      <w:r w:rsidRPr="00943509">
        <w:rPr>
          <w:rFonts w:ascii="Times New Roman" w:hAnsi="Times New Roman" w:cs="Times New Roman"/>
          <w:b/>
          <w:bCs/>
          <w:lang w:val="en-IN"/>
        </w:rPr>
        <w:t>AIM:</w:t>
      </w:r>
    </w:p>
    <w:p w14:paraId="56CB909F" w14:textId="77777777" w:rsidR="00B1433A" w:rsidRPr="00943509" w:rsidRDefault="00B1433A" w:rsidP="00B1433A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To write and execute a Python program to generate a calendar for a given month and year.</w:t>
      </w:r>
    </w:p>
    <w:p w14:paraId="5A781A26" w14:textId="77777777" w:rsidR="00B1433A" w:rsidRPr="00943509" w:rsidRDefault="00B1433A" w:rsidP="00B1433A">
      <w:pPr>
        <w:rPr>
          <w:rFonts w:ascii="Times New Roman" w:hAnsi="Times New Roman" w:cs="Times New Roman"/>
          <w:b/>
          <w:bCs/>
          <w:lang w:val="en-IN"/>
        </w:rPr>
      </w:pPr>
      <w:r w:rsidRPr="00943509">
        <w:rPr>
          <w:rFonts w:ascii="Times New Roman" w:hAnsi="Times New Roman" w:cs="Times New Roman"/>
          <w:b/>
          <w:bCs/>
          <w:lang w:val="en-IN"/>
        </w:rPr>
        <w:t>ALGORITHM:</w:t>
      </w:r>
    </w:p>
    <w:p w14:paraId="4C8FFD58" w14:textId="77777777" w:rsidR="00B1433A" w:rsidRPr="00943509" w:rsidRDefault="00B1433A" w:rsidP="00B143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Start the program.</w:t>
      </w:r>
    </w:p>
    <w:p w14:paraId="4AF6F521" w14:textId="77777777" w:rsidR="00B1433A" w:rsidRPr="00943509" w:rsidRDefault="00B1433A" w:rsidP="00B143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Import the calendar module.</w:t>
      </w:r>
    </w:p>
    <w:p w14:paraId="7F26DCDC" w14:textId="77777777" w:rsidR="00B1433A" w:rsidRPr="00943509" w:rsidRDefault="00B1433A" w:rsidP="00B143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Get the month and year from the user.</w:t>
      </w:r>
    </w:p>
    <w:p w14:paraId="10F3D704" w14:textId="77777777" w:rsidR="00B1433A" w:rsidRPr="00943509" w:rsidRDefault="00B1433A" w:rsidP="00B143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lastRenderedPageBreak/>
        <w:t>Generate the calendar using the month() function.</w:t>
      </w:r>
    </w:p>
    <w:p w14:paraId="758C67ED" w14:textId="77777777" w:rsidR="00B1433A" w:rsidRPr="00943509" w:rsidRDefault="00B1433A" w:rsidP="00B143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Display the calendar.</w:t>
      </w:r>
    </w:p>
    <w:p w14:paraId="267BE722" w14:textId="77777777" w:rsidR="00B1433A" w:rsidRPr="00943509" w:rsidRDefault="00B1433A" w:rsidP="00B143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Stop the program.</w:t>
      </w:r>
    </w:p>
    <w:p w14:paraId="7A5EDCE3" w14:textId="77777777" w:rsidR="00B1433A" w:rsidRPr="00943509" w:rsidRDefault="00B1433A" w:rsidP="00B1433A">
      <w:pPr>
        <w:rPr>
          <w:rFonts w:ascii="Times New Roman" w:hAnsi="Times New Roman" w:cs="Times New Roman"/>
          <w:b/>
          <w:bCs/>
          <w:lang w:val="en-IN"/>
        </w:rPr>
      </w:pPr>
      <w:r w:rsidRPr="00943509">
        <w:rPr>
          <w:rFonts w:ascii="Times New Roman" w:hAnsi="Times New Roman" w:cs="Times New Roman"/>
          <w:b/>
          <w:bCs/>
          <w:lang w:val="en-IN"/>
        </w:rPr>
        <w:t>PROGRAM:</w:t>
      </w:r>
    </w:p>
    <w:p w14:paraId="2542D561" w14:textId="77777777" w:rsidR="00D477AE" w:rsidRPr="00943509" w:rsidRDefault="00D477AE" w:rsidP="00D477AE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import calendar</w:t>
      </w:r>
    </w:p>
    <w:p w14:paraId="037B5DF9" w14:textId="77777777" w:rsidR="00D477AE" w:rsidRPr="00943509" w:rsidRDefault="00D477AE" w:rsidP="00D477AE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year = int(input("Enter year: "))</w:t>
      </w:r>
    </w:p>
    <w:p w14:paraId="2ED0DACC" w14:textId="77777777" w:rsidR="00D477AE" w:rsidRPr="00943509" w:rsidRDefault="00D477AE" w:rsidP="00D477AE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month = int(input("Enter month (1-12): "))</w:t>
      </w:r>
    </w:p>
    <w:p w14:paraId="7862F0F7" w14:textId="01456D4E" w:rsidR="00B1433A" w:rsidRPr="00943509" w:rsidRDefault="00D477AE" w:rsidP="00D477AE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print(calendar.month(year, month))</w:t>
      </w:r>
    </w:p>
    <w:p w14:paraId="5536485D" w14:textId="1E4AD4EC" w:rsidR="00D477AE" w:rsidRPr="00BF3EB2" w:rsidRDefault="00D477AE" w:rsidP="00D477AE">
      <w:pPr>
        <w:rPr>
          <w:rFonts w:ascii="Times New Roman" w:hAnsi="Times New Roman" w:cs="Times New Roman"/>
          <w:b/>
          <w:bCs/>
          <w:lang w:val="en-IN"/>
        </w:rPr>
      </w:pPr>
      <w:r w:rsidRPr="00BF3EB2">
        <w:rPr>
          <w:rFonts w:ascii="Times New Roman" w:hAnsi="Times New Roman" w:cs="Times New Roman"/>
          <w:b/>
          <w:bCs/>
          <w:lang w:val="en-IN"/>
        </w:rPr>
        <w:t>Output:</w:t>
      </w:r>
    </w:p>
    <w:p w14:paraId="515E29E6" w14:textId="66AD9B59" w:rsidR="00D477AE" w:rsidRPr="00943509" w:rsidRDefault="00BF3EB2" w:rsidP="00D477AE">
      <w:pPr>
        <w:rPr>
          <w:rFonts w:ascii="Times New Roman" w:hAnsi="Times New Roman" w:cs="Times New Roman"/>
          <w:lang w:val="en-IN"/>
        </w:rPr>
      </w:pPr>
      <w:r w:rsidRPr="00BF3EB2">
        <w:rPr>
          <w:rFonts w:ascii="Times New Roman" w:hAnsi="Times New Roman" w:cs="Times New Roman"/>
          <w:lang w:val="en-IN"/>
        </w:rPr>
        <w:drawing>
          <wp:inline distT="0" distB="0" distL="0" distR="0" wp14:anchorId="2D2D8192" wp14:editId="45D08885">
            <wp:extent cx="2911092" cy="2133785"/>
            <wp:effectExtent l="0" t="0" r="3810" b="0"/>
            <wp:docPr id="49941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15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9769" w14:textId="7105B8BE" w:rsidR="00A07646" w:rsidRPr="00BF3EB2" w:rsidRDefault="00A07646" w:rsidP="00D477AE">
      <w:pPr>
        <w:rPr>
          <w:rFonts w:ascii="Times New Roman" w:hAnsi="Times New Roman" w:cs="Times New Roman"/>
          <w:b/>
          <w:bCs/>
          <w:lang w:val="en-IN"/>
        </w:rPr>
      </w:pPr>
      <w:r w:rsidRPr="00BF3EB2">
        <w:rPr>
          <w:rFonts w:ascii="Times New Roman" w:hAnsi="Times New Roman" w:cs="Times New Roman"/>
          <w:b/>
          <w:bCs/>
          <w:lang w:val="en-IN"/>
        </w:rPr>
        <w:t>Exp 9.</w:t>
      </w:r>
      <w:r w:rsidRPr="00BF3EB2">
        <w:rPr>
          <w:rFonts w:ascii="Times New Roman" w:hAnsi="Times New Roman" w:cs="Times New Roman"/>
          <w:b/>
          <w:bCs/>
        </w:rPr>
        <w:t xml:space="preserve"> </w:t>
      </w:r>
      <w:r w:rsidRPr="00BF3EB2">
        <w:rPr>
          <w:rFonts w:ascii="Times New Roman" w:hAnsi="Times New Roman" w:cs="Times New Roman"/>
          <w:b/>
          <w:bCs/>
          <w:lang w:val="en-IN"/>
        </w:rPr>
        <w:t>Write a python program to remove punctuations from the given string?</w:t>
      </w:r>
    </w:p>
    <w:p w14:paraId="34FE7FBE" w14:textId="77777777" w:rsidR="00A07646" w:rsidRPr="00BF3EB2" w:rsidRDefault="00A07646" w:rsidP="00A07646">
      <w:pPr>
        <w:rPr>
          <w:rFonts w:ascii="Times New Roman" w:hAnsi="Times New Roman" w:cs="Times New Roman"/>
          <w:b/>
          <w:bCs/>
          <w:lang w:val="en-IN"/>
        </w:rPr>
      </w:pPr>
      <w:r w:rsidRPr="00BF3EB2">
        <w:rPr>
          <w:rFonts w:ascii="Times New Roman" w:hAnsi="Times New Roman" w:cs="Times New Roman"/>
          <w:b/>
          <w:bCs/>
          <w:lang w:val="en-IN"/>
        </w:rPr>
        <w:t>AIM:</w:t>
      </w:r>
    </w:p>
    <w:p w14:paraId="227764A2" w14:textId="77777777" w:rsidR="00A07646" w:rsidRPr="00943509" w:rsidRDefault="00A07646" w:rsidP="00A07646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To write and execute a Python program to remove punctuation marks from a given string.</w:t>
      </w:r>
    </w:p>
    <w:p w14:paraId="595C4EB3" w14:textId="77777777" w:rsidR="00A07646" w:rsidRPr="00BF3EB2" w:rsidRDefault="00A07646" w:rsidP="00A07646">
      <w:pPr>
        <w:rPr>
          <w:rFonts w:ascii="Times New Roman" w:hAnsi="Times New Roman" w:cs="Times New Roman"/>
          <w:b/>
          <w:bCs/>
          <w:lang w:val="en-IN"/>
        </w:rPr>
      </w:pPr>
      <w:r w:rsidRPr="00BF3EB2">
        <w:rPr>
          <w:rFonts w:ascii="Times New Roman" w:hAnsi="Times New Roman" w:cs="Times New Roman"/>
          <w:b/>
          <w:bCs/>
          <w:lang w:val="en-IN"/>
        </w:rPr>
        <w:t>ALGORITHM:</w:t>
      </w:r>
    </w:p>
    <w:p w14:paraId="45441D8A" w14:textId="77777777" w:rsidR="00A07646" w:rsidRPr="00943509" w:rsidRDefault="00A07646" w:rsidP="00A07646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Start the program.</w:t>
      </w:r>
    </w:p>
    <w:p w14:paraId="612E2247" w14:textId="77777777" w:rsidR="00A07646" w:rsidRPr="00943509" w:rsidRDefault="00A07646" w:rsidP="00A07646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Import the string module.</w:t>
      </w:r>
    </w:p>
    <w:p w14:paraId="41E5F441" w14:textId="77777777" w:rsidR="00A07646" w:rsidRPr="00943509" w:rsidRDefault="00A07646" w:rsidP="00A07646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Get a string as input from the user.</w:t>
      </w:r>
    </w:p>
    <w:p w14:paraId="2DD8421F" w14:textId="77777777" w:rsidR="00A07646" w:rsidRPr="00943509" w:rsidRDefault="00A07646" w:rsidP="00A07646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Initialize an empty string to store the result.</w:t>
      </w:r>
    </w:p>
    <w:p w14:paraId="5C6D774D" w14:textId="77777777" w:rsidR="00A07646" w:rsidRPr="00943509" w:rsidRDefault="00A07646" w:rsidP="00A07646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Traverse each character in the given string.</w:t>
      </w:r>
    </w:p>
    <w:p w14:paraId="6E86AF38" w14:textId="77777777" w:rsidR="00A07646" w:rsidRPr="00943509" w:rsidRDefault="00A07646" w:rsidP="00A07646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If the character is not a punctuation mark, add it to the result.</w:t>
      </w:r>
    </w:p>
    <w:p w14:paraId="3FFCE6EA" w14:textId="77777777" w:rsidR="00A07646" w:rsidRPr="00943509" w:rsidRDefault="00A07646" w:rsidP="00A07646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lastRenderedPageBreak/>
        <w:t>Display the string without punctuation.</w:t>
      </w:r>
    </w:p>
    <w:p w14:paraId="64336451" w14:textId="77777777" w:rsidR="00A07646" w:rsidRPr="00943509" w:rsidRDefault="00A07646" w:rsidP="00A07646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Stop the program.</w:t>
      </w:r>
    </w:p>
    <w:p w14:paraId="5F2FD2B7" w14:textId="74B944D1" w:rsidR="00A07646" w:rsidRPr="00BF3EB2" w:rsidRDefault="00A07646" w:rsidP="00D477AE">
      <w:pPr>
        <w:rPr>
          <w:rFonts w:ascii="Times New Roman" w:hAnsi="Times New Roman" w:cs="Times New Roman"/>
          <w:b/>
          <w:bCs/>
          <w:lang w:val="en-IN"/>
        </w:rPr>
      </w:pPr>
      <w:r w:rsidRPr="00BF3EB2">
        <w:rPr>
          <w:rFonts w:ascii="Times New Roman" w:hAnsi="Times New Roman" w:cs="Times New Roman"/>
          <w:b/>
          <w:bCs/>
          <w:lang w:val="en-IN"/>
        </w:rPr>
        <w:t>PROGRAM:</w:t>
      </w:r>
    </w:p>
    <w:p w14:paraId="659894AE" w14:textId="77777777" w:rsidR="00E92DC7" w:rsidRPr="00943509" w:rsidRDefault="00E92DC7" w:rsidP="00E92DC7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import string</w:t>
      </w:r>
    </w:p>
    <w:p w14:paraId="16C16244" w14:textId="77777777" w:rsidR="00E92DC7" w:rsidRPr="00943509" w:rsidRDefault="00E92DC7" w:rsidP="00E92DC7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text = input("Enter a string: ")</w:t>
      </w:r>
    </w:p>
    <w:p w14:paraId="13E38E4B" w14:textId="77777777" w:rsidR="00E92DC7" w:rsidRPr="00943509" w:rsidRDefault="00E92DC7" w:rsidP="00E92DC7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result = ""</w:t>
      </w:r>
    </w:p>
    <w:p w14:paraId="0F0F837D" w14:textId="77777777" w:rsidR="00E92DC7" w:rsidRPr="00943509" w:rsidRDefault="00E92DC7" w:rsidP="00E92DC7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for ch in text:</w:t>
      </w:r>
    </w:p>
    <w:p w14:paraId="6133FE17" w14:textId="77777777" w:rsidR="00E92DC7" w:rsidRPr="00943509" w:rsidRDefault="00E92DC7" w:rsidP="00E92DC7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if ch not in string.punctuation:</w:t>
      </w:r>
    </w:p>
    <w:p w14:paraId="22A7B497" w14:textId="77777777" w:rsidR="00E92DC7" w:rsidRPr="00943509" w:rsidRDefault="00E92DC7" w:rsidP="00E92DC7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    result += ch</w:t>
      </w:r>
    </w:p>
    <w:p w14:paraId="36EDD291" w14:textId="07E31BF3" w:rsidR="00E92DC7" w:rsidRPr="00943509" w:rsidRDefault="00E92DC7" w:rsidP="00E92DC7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print("String without punctuation:", result)</w:t>
      </w:r>
    </w:p>
    <w:p w14:paraId="30C62B4D" w14:textId="77777777" w:rsidR="00E92DC7" w:rsidRPr="00943509" w:rsidRDefault="00E92DC7" w:rsidP="00E92DC7">
      <w:pPr>
        <w:rPr>
          <w:rFonts w:ascii="Times New Roman" w:hAnsi="Times New Roman" w:cs="Times New Roman"/>
          <w:lang w:val="en-IN"/>
        </w:rPr>
      </w:pPr>
    </w:p>
    <w:p w14:paraId="3CCC3CDE" w14:textId="77777777" w:rsidR="00E92DC7" w:rsidRPr="00943509" w:rsidRDefault="00E92DC7" w:rsidP="00E92DC7">
      <w:pPr>
        <w:rPr>
          <w:rFonts w:ascii="Times New Roman" w:hAnsi="Times New Roman" w:cs="Times New Roman"/>
          <w:lang w:val="en-IN"/>
        </w:rPr>
      </w:pPr>
    </w:p>
    <w:p w14:paraId="3840914D" w14:textId="7FC059E8" w:rsidR="00E92DC7" w:rsidRDefault="00E92DC7" w:rsidP="00E92DC7">
      <w:pPr>
        <w:rPr>
          <w:rFonts w:ascii="Times New Roman" w:hAnsi="Times New Roman" w:cs="Times New Roman"/>
          <w:b/>
          <w:bCs/>
          <w:lang w:val="en-IN"/>
        </w:rPr>
      </w:pPr>
      <w:r w:rsidRPr="00BF3EB2">
        <w:rPr>
          <w:rFonts w:ascii="Times New Roman" w:hAnsi="Times New Roman" w:cs="Times New Roman"/>
          <w:b/>
          <w:bCs/>
          <w:lang w:val="en-IN"/>
        </w:rPr>
        <w:t>Output:</w:t>
      </w:r>
    </w:p>
    <w:p w14:paraId="1FE44AEE" w14:textId="77777777" w:rsidR="00BF3EB2" w:rsidRPr="00BF3EB2" w:rsidRDefault="00BF3EB2" w:rsidP="00E92DC7">
      <w:pPr>
        <w:rPr>
          <w:rFonts w:ascii="Times New Roman" w:hAnsi="Times New Roman" w:cs="Times New Roman"/>
          <w:b/>
          <w:bCs/>
          <w:lang w:val="en-IN"/>
        </w:rPr>
      </w:pPr>
    </w:p>
    <w:p w14:paraId="2583001A" w14:textId="3BA5BCEE" w:rsidR="00E92DC7" w:rsidRPr="00943509" w:rsidRDefault="00BF3EB2" w:rsidP="00E92DC7">
      <w:pPr>
        <w:rPr>
          <w:rFonts w:ascii="Times New Roman" w:hAnsi="Times New Roman" w:cs="Times New Roman"/>
          <w:lang w:val="en-IN"/>
        </w:rPr>
      </w:pPr>
      <w:r w:rsidRPr="00BF3EB2">
        <w:rPr>
          <w:rFonts w:ascii="Times New Roman" w:hAnsi="Times New Roman" w:cs="Times New Roman"/>
          <w:lang w:val="en-IN"/>
        </w:rPr>
        <w:drawing>
          <wp:inline distT="0" distB="0" distL="0" distR="0" wp14:anchorId="604DC0B7" wp14:editId="21E7068C">
            <wp:extent cx="3444538" cy="845893"/>
            <wp:effectExtent l="0" t="0" r="3810" b="0"/>
            <wp:docPr id="109698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88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9F04" w14:textId="1E2E6E30" w:rsidR="00E71A45" w:rsidRDefault="00E71A45" w:rsidP="00E92DC7">
      <w:pPr>
        <w:rPr>
          <w:rFonts w:ascii="Times New Roman" w:hAnsi="Times New Roman" w:cs="Times New Roman"/>
          <w:b/>
          <w:bCs/>
          <w:lang w:val="en-IN"/>
        </w:rPr>
      </w:pPr>
      <w:r w:rsidRPr="00BF3EB2">
        <w:rPr>
          <w:rFonts w:ascii="Times New Roman" w:hAnsi="Times New Roman" w:cs="Times New Roman"/>
          <w:b/>
          <w:bCs/>
          <w:lang w:val="en-IN"/>
        </w:rPr>
        <w:t>Exp 10.</w:t>
      </w:r>
      <w:r w:rsidRPr="00BF3EB2">
        <w:rPr>
          <w:rFonts w:ascii="Times New Roman" w:hAnsi="Times New Roman" w:cs="Times New Roman"/>
          <w:b/>
          <w:bCs/>
        </w:rPr>
        <w:t xml:space="preserve"> </w:t>
      </w:r>
      <w:r w:rsidRPr="00BF3EB2">
        <w:rPr>
          <w:rFonts w:ascii="Times New Roman" w:hAnsi="Times New Roman" w:cs="Times New Roman"/>
          <w:b/>
          <w:bCs/>
          <w:lang w:val="en-IN"/>
        </w:rPr>
        <w:t>Write the python program to solve 8-Puzzle problem.</w:t>
      </w:r>
    </w:p>
    <w:p w14:paraId="789DFBBF" w14:textId="77777777" w:rsidR="00BF3EB2" w:rsidRPr="00BF3EB2" w:rsidRDefault="00BF3EB2" w:rsidP="00E92DC7">
      <w:pPr>
        <w:rPr>
          <w:rFonts w:ascii="Times New Roman" w:hAnsi="Times New Roman" w:cs="Times New Roman"/>
          <w:b/>
          <w:bCs/>
          <w:lang w:val="en-IN"/>
        </w:rPr>
      </w:pPr>
    </w:p>
    <w:p w14:paraId="5F4A7D4B" w14:textId="77777777" w:rsidR="00EF60C5" w:rsidRPr="00BF3EB2" w:rsidRDefault="00EF60C5" w:rsidP="00EF60C5">
      <w:pPr>
        <w:rPr>
          <w:rFonts w:ascii="Times New Roman" w:hAnsi="Times New Roman" w:cs="Times New Roman"/>
          <w:b/>
          <w:bCs/>
          <w:lang w:val="en-IN"/>
        </w:rPr>
      </w:pPr>
      <w:r w:rsidRPr="00BF3EB2">
        <w:rPr>
          <w:rFonts w:ascii="Times New Roman" w:hAnsi="Times New Roman" w:cs="Times New Roman"/>
          <w:b/>
          <w:bCs/>
          <w:lang w:val="en-IN"/>
        </w:rPr>
        <w:t>AIM:</w:t>
      </w:r>
    </w:p>
    <w:p w14:paraId="47B58F98" w14:textId="77777777" w:rsidR="00EF60C5" w:rsidRPr="00943509" w:rsidRDefault="00EF60C5" w:rsidP="00EF60C5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To write and execute a Python program to solve the 8-Puzzle problem using the Breadth-First Search (BFS) algorithm.</w:t>
      </w:r>
    </w:p>
    <w:p w14:paraId="1B52A2E5" w14:textId="77777777" w:rsidR="00EF60C5" w:rsidRPr="00BF3EB2" w:rsidRDefault="00EF60C5" w:rsidP="00EF60C5">
      <w:pPr>
        <w:rPr>
          <w:rFonts w:ascii="Times New Roman" w:hAnsi="Times New Roman" w:cs="Times New Roman"/>
          <w:b/>
          <w:bCs/>
          <w:lang w:val="en-IN"/>
        </w:rPr>
      </w:pPr>
      <w:r w:rsidRPr="00BF3EB2">
        <w:rPr>
          <w:rFonts w:ascii="Times New Roman" w:hAnsi="Times New Roman" w:cs="Times New Roman"/>
          <w:b/>
          <w:bCs/>
          <w:lang w:val="en-IN"/>
        </w:rPr>
        <w:t>ALGORITHM:</w:t>
      </w:r>
    </w:p>
    <w:p w14:paraId="4C3FFB84" w14:textId="77777777" w:rsidR="00EF60C5" w:rsidRPr="00943509" w:rsidRDefault="00EF60C5" w:rsidP="00EF60C5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Start the program.</w:t>
      </w:r>
    </w:p>
    <w:p w14:paraId="4DA0C601" w14:textId="77777777" w:rsidR="00EF60C5" w:rsidRPr="00943509" w:rsidRDefault="00EF60C5" w:rsidP="00EF60C5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Define the initial state and goal state of the 8-puzzle.</w:t>
      </w:r>
    </w:p>
    <w:p w14:paraId="2BD8E00B" w14:textId="77777777" w:rsidR="00EF60C5" w:rsidRPr="00943509" w:rsidRDefault="00EF60C5" w:rsidP="00EF60C5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Insert the initial state into a queue.</w:t>
      </w:r>
    </w:p>
    <w:p w14:paraId="3A17CB01" w14:textId="77777777" w:rsidR="00EF60C5" w:rsidRPr="00943509" w:rsidRDefault="00EF60C5" w:rsidP="00EF60C5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Remove a state from the queue and check whether it matches the goal state.</w:t>
      </w:r>
    </w:p>
    <w:p w14:paraId="3DD3CA5E" w14:textId="77777777" w:rsidR="00EF60C5" w:rsidRPr="00943509" w:rsidRDefault="00EF60C5" w:rsidP="00EF60C5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lastRenderedPageBreak/>
        <w:t>If it matches, display the solution path.</w:t>
      </w:r>
    </w:p>
    <w:p w14:paraId="01074C4C" w14:textId="77777777" w:rsidR="00EF60C5" w:rsidRPr="00943509" w:rsidRDefault="00EF60C5" w:rsidP="00EF60C5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Otherwise, move the blank space up, down, left, or right to generate new states.</w:t>
      </w:r>
    </w:p>
    <w:p w14:paraId="1006B26A" w14:textId="77777777" w:rsidR="00EF60C5" w:rsidRPr="00943509" w:rsidRDefault="00EF60C5" w:rsidP="00EF60C5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Add unvisited states to the queue.</w:t>
      </w:r>
    </w:p>
    <w:p w14:paraId="6BF745D4" w14:textId="77777777" w:rsidR="00EF60C5" w:rsidRPr="00943509" w:rsidRDefault="00EF60C5" w:rsidP="00EF60C5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Repeat until the goal state is reached or the queue becomes empty.</w:t>
      </w:r>
    </w:p>
    <w:p w14:paraId="083EB9A3" w14:textId="77777777" w:rsidR="00EF60C5" w:rsidRPr="00943509" w:rsidRDefault="00EF60C5" w:rsidP="00EF60C5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Stop the program.</w:t>
      </w:r>
    </w:p>
    <w:p w14:paraId="69645563" w14:textId="77777777" w:rsidR="00EF60C5" w:rsidRPr="00BF3EB2" w:rsidRDefault="00EF60C5" w:rsidP="00EF60C5">
      <w:pPr>
        <w:rPr>
          <w:rFonts w:ascii="Times New Roman" w:hAnsi="Times New Roman" w:cs="Times New Roman"/>
          <w:b/>
          <w:bCs/>
          <w:lang w:val="en-IN"/>
        </w:rPr>
      </w:pPr>
      <w:r w:rsidRPr="00BF3EB2">
        <w:rPr>
          <w:rFonts w:ascii="Times New Roman" w:hAnsi="Times New Roman" w:cs="Times New Roman"/>
          <w:b/>
          <w:bCs/>
          <w:lang w:val="en-IN"/>
        </w:rPr>
        <w:t>PROGRAM:</w:t>
      </w:r>
    </w:p>
    <w:p w14:paraId="692F5A7B" w14:textId="77777777" w:rsidR="008863E4" w:rsidRPr="00943509" w:rsidRDefault="008863E4" w:rsidP="008863E4">
      <w:pPr>
        <w:rPr>
          <w:rFonts w:ascii="Times New Roman" w:hAnsi="Times New Roman" w:cs="Times New Roman"/>
          <w:lang w:val="en-IN"/>
        </w:rPr>
      </w:pPr>
    </w:p>
    <w:p w14:paraId="58AF0396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from collections import deque</w:t>
      </w:r>
    </w:p>
    <w:p w14:paraId="4D2988B4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4D6E3ADB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start = (1, 2, 3,</w:t>
      </w:r>
    </w:p>
    <w:p w14:paraId="18D4B8C1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     4, 0, 6,</w:t>
      </w:r>
    </w:p>
    <w:p w14:paraId="33C08BBF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     7, 5, 8)</w:t>
      </w:r>
    </w:p>
    <w:p w14:paraId="7CBDEABC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1CE33206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goal = (1, 2, 3,</w:t>
      </w:r>
    </w:p>
    <w:p w14:paraId="5302D03E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    4, 5, 6,</w:t>
      </w:r>
    </w:p>
    <w:p w14:paraId="2DFBBFFA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    7, 8, 0)</w:t>
      </w:r>
    </w:p>
    <w:p w14:paraId="2E00B16A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6BA2EFF2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moves = [(-1, 0), (1, 0), (0, -1), (0, 1)]</w:t>
      </w:r>
    </w:p>
    <w:p w14:paraId="64DBF8D8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65E65FE4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queue = deque([(start, [])])</w:t>
      </w:r>
    </w:p>
    <w:p w14:paraId="51F99D78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visited = {start}</w:t>
      </w:r>
    </w:p>
    <w:p w14:paraId="701AF728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5588AF51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while queue:</w:t>
      </w:r>
    </w:p>
    <w:p w14:paraId="77BAA4F1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state, path = queue.popleft()</w:t>
      </w:r>
    </w:p>
    <w:p w14:paraId="4E56AEAE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6E78303C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if state == goal:</w:t>
      </w:r>
    </w:p>
    <w:p w14:paraId="13DF64A3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    print("Solution found:")</w:t>
      </w:r>
    </w:p>
    <w:p w14:paraId="7C2477FC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    for step in path + [state]:</w:t>
      </w:r>
    </w:p>
    <w:p w14:paraId="1E1BF649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lastRenderedPageBreak/>
        <w:t xml:space="preserve">            for i in range(0, 9, 3):</w:t>
      </w:r>
    </w:p>
    <w:p w14:paraId="31C40C30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            print(step[i:i+3])</w:t>
      </w:r>
    </w:p>
    <w:p w14:paraId="491453B8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        print()</w:t>
      </w:r>
    </w:p>
    <w:p w14:paraId="2BDCA238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    break</w:t>
      </w:r>
    </w:p>
    <w:p w14:paraId="4A481928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4AF9F311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zero = state.index(0)</w:t>
      </w:r>
    </w:p>
    <w:p w14:paraId="71EE9D5A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r, c = divmod(zero, 3)</w:t>
      </w:r>
    </w:p>
    <w:p w14:paraId="6A177F27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2275E5F1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for dr, dc in moves:</w:t>
      </w:r>
    </w:p>
    <w:p w14:paraId="2003222C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    nr, nc = r + dr, c + dc</w:t>
      </w:r>
    </w:p>
    <w:p w14:paraId="3342C0BC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22E8C277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    if 0 &lt;= nr &lt; 3 and 0 &lt;= nc &lt; 3:</w:t>
      </w:r>
    </w:p>
    <w:p w14:paraId="567924B9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        pos = nr * 3 + nc</w:t>
      </w:r>
    </w:p>
    <w:p w14:paraId="0082B0B7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        new_state = list(state)</w:t>
      </w:r>
    </w:p>
    <w:p w14:paraId="30C21859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        new_state[zero], new_state[pos] = new_state[pos], new_state[zero]</w:t>
      </w:r>
    </w:p>
    <w:p w14:paraId="212CED32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        new_state = tuple(new_state)</w:t>
      </w:r>
    </w:p>
    <w:p w14:paraId="5394547E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7C7A463E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        if new_state not in visited:</w:t>
      </w:r>
    </w:p>
    <w:p w14:paraId="79E5A039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            visited.add(new_state)</w:t>
      </w:r>
    </w:p>
    <w:p w14:paraId="79409387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            queue.append((new_state, path + [state]))</w:t>
      </w:r>
    </w:p>
    <w:p w14:paraId="3D68A6BE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>else:</w:t>
      </w:r>
    </w:p>
    <w:p w14:paraId="7211477C" w14:textId="72D194DF" w:rsidR="00E71A45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lang w:val="en-IN"/>
        </w:rPr>
        <w:t xml:space="preserve">    print("No solution found.")</w:t>
      </w:r>
    </w:p>
    <w:p w14:paraId="40E9D37E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31188F37" w14:textId="77777777" w:rsidR="008863E4" w:rsidRPr="00943509" w:rsidRDefault="008863E4" w:rsidP="00BF3EB2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729C4623" w14:textId="77777777" w:rsidR="008863E4" w:rsidRPr="00943509" w:rsidRDefault="008863E4" w:rsidP="008863E4">
      <w:pPr>
        <w:rPr>
          <w:rFonts w:ascii="Times New Roman" w:hAnsi="Times New Roman" w:cs="Times New Roman"/>
          <w:lang w:val="en-IN"/>
        </w:rPr>
      </w:pPr>
    </w:p>
    <w:p w14:paraId="3D489AFA" w14:textId="77777777" w:rsidR="008863E4" w:rsidRPr="00943509" w:rsidRDefault="008863E4" w:rsidP="008863E4">
      <w:pPr>
        <w:rPr>
          <w:rFonts w:ascii="Times New Roman" w:hAnsi="Times New Roman" w:cs="Times New Roman"/>
          <w:lang w:val="en-IN"/>
        </w:rPr>
      </w:pPr>
    </w:p>
    <w:p w14:paraId="113CA7DD" w14:textId="2BB81E54" w:rsidR="008863E4" w:rsidRPr="00BF3EB2" w:rsidRDefault="008863E4" w:rsidP="008863E4">
      <w:pPr>
        <w:rPr>
          <w:rFonts w:ascii="Times New Roman" w:hAnsi="Times New Roman" w:cs="Times New Roman"/>
          <w:b/>
          <w:bCs/>
          <w:lang w:val="en-IN"/>
        </w:rPr>
      </w:pPr>
      <w:r w:rsidRPr="00BF3EB2">
        <w:rPr>
          <w:rFonts w:ascii="Times New Roman" w:hAnsi="Times New Roman" w:cs="Times New Roman"/>
          <w:b/>
          <w:bCs/>
          <w:lang w:val="en-IN"/>
        </w:rPr>
        <w:t>Output:</w:t>
      </w:r>
    </w:p>
    <w:p w14:paraId="5D23B8F0" w14:textId="4C1FA195" w:rsidR="008863E4" w:rsidRPr="00943509" w:rsidRDefault="008863E4" w:rsidP="008863E4">
      <w:pPr>
        <w:rPr>
          <w:rFonts w:ascii="Times New Roman" w:hAnsi="Times New Roman" w:cs="Times New Roman"/>
          <w:lang w:val="en-IN"/>
        </w:rPr>
      </w:pPr>
      <w:r w:rsidRPr="009435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86A977" wp14:editId="4514BC23">
            <wp:extent cx="4038600" cy="3479199"/>
            <wp:effectExtent l="0" t="0" r="0" b="6985"/>
            <wp:docPr id="211773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33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1972" cy="348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3E4" w:rsidRPr="00943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56A0F"/>
    <w:multiLevelType w:val="multilevel"/>
    <w:tmpl w:val="2C401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07488"/>
    <w:multiLevelType w:val="multilevel"/>
    <w:tmpl w:val="8D0A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E212D"/>
    <w:multiLevelType w:val="multilevel"/>
    <w:tmpl w:val="CB52B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753C97"/>
    <w:multiLevelType w:val="multilevel"/>
    <w:tmpl w:val="4470E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D71EA4"/>
    <w:multiLevelType w:val="multilevel"/>
    <w:tmpl w:val="58AE6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92736">
    <w:abstractNumId w:val="4"/>
  </w:num>
  <w:num w:numId="2" w16cid:durableId="1505894595">
    <w:abstractNumId w:val="3"/>
  </w:num>
  <w:num w:numId="3" w16cid:durableId="792867384">
    <w:abstractNumId w:val="2"/>
  </w:num>
  <w:num w:numId="4" w16cid:durableId="1198002526">
    <w:abstractNumId w:val="0"/>
  </w:num>
  <w:num w:numId="5" w16cid:durableId="929582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70"/>
    <w:rsid w:val="00017424"/>
    <w:rsid w:val="000706F5"/>
    <w:rsid w:val="00192E89"/>
    <w:rsid w:val="00281FB8"/>
    <w:rsid w:val="00286099"/>
    <w:rsid w:val="002F4FF3"/>
    <w:rsid w:val="00317FD0"/>
    <w:rsid w:val="003A7070"/>
    <w:rsid w:val="0042797B"/>
    <w:rsid w:val="006A7CEF"/>
    <w:rsid w:val="0084005F"/>
    <w:rsid w:val="00855FC1"/>
    <w:rsid w:val="008863E4"/>
    <w:rsid w:val="00943509"/>
    <w:rsid w:val="00A07646"/>
    <w:rsid w:val="00B1433A"/>
    <w:rsid w:val="00B82D1F"/>
    <w:rsid w:val="00BC7DEC"/>
    <w:rsid w:val="00BF3EB2"/>
    <w:rsid w:val="00C62DE2"/>
    <w:rsid w:val="00CB29CE"/>
    <w:rsid w:val="00D477AE"/>
    <w:rsid w:val="00E71A45"/>
    <w:rsid w:val="00E92DC7"/>
    <w:rsid w:val="00EF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244F3"/>
  <w15:docId w15:val="{7D7B5A1F-4609-4248-AB92-3656A839F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5</TotalTime>
  <Pages>8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DARANI E</dc:creator>
  <cp:keywords/>
  <dc:description/>
  <cp:lastModifiedBy>G Sai Theja Sree</cp:lastModifiedBy>
  <cp:revision>2</cp:revision>
  <dcterms:created xsi:type="dcterms:W3CDTF">2026-10-22T08:26:00Z</dcterms:created>
  <dcterms:modified xsi:type="dcterms:W3CDTF">2026-10-22T08:26:00Z</dcterms:modified>
</cp:coreProperties>
</file>